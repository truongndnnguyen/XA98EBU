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124EA8" w14:textId="77777777" w:rsidR="001E064B" w:rsidRDefault="00D26CDC">
      <w:pPr>
        <w:pStyle w:val="Subtitle"/>
      </w:pPr>
      <w:r>
        <w:t>Emergency Management Victoria Website</w:t>
      </w:r>
    </w:p>
    <w:p w14:paraId="4A6058F9" w14:textId="5180E376" w:rsidR="001E064B" w:rsidRDefault="00D26CDC">
      <w:pPr>
        <w:pStyle w:val="Title"/>
      </w:pPr>
      <w:r>
        <w:t>Production Support Manual</w:t>
      </w:r>
    </w:p>
    <w:p w14:paraId="3A694226" w14:textId="731B8F88" w:rsidR="009437A5" w:rsidRDefault="00D26CDC" w:rsidP="00D26CDC">
      <w:pPr>
        <w:pStyle w:val="Author"/>
        <w:rPr>
          <w:noProof/>
        </w:rPr>
      </w:pPr>
      <w:r>
        <w:rPr>
          <w:noProof/>
        </w:rPr>
        <w:t xml:space="preserve">Sean </w:t>
      </w:r>
      <w:r w:rsidR="00147FB6">
        <w:rPr>
          <w:noProof/>
        </w:rPr>
        <w:t xml:space="preserve">Liew </w:t>
      </w:r>
      <w:r>
        <w:rPr>
          <w:noProof/>
        </w:rPr>
        <w:t>&amp; Others</w:t>
      </w:r>
    </w:p>
    <w:p w14:paraId="2C7DDA55" w14:textId="77777777" w:rsidR="009437A5" w:rsidRDefault="009437A5" w:rsidP="009437A5">
      <w:pPr>
        <w:pStyle w:val="Heading1"/>
        <w:numPr>
          <w:ilvl w:val="0"/>
          <w:numId w:val="0"/>
        </w:numPr>
        <w:ind w:left="360"/>
      </w:pPr>
    </w:p>
    <w:sdt>
      <w:sdtPr>
        <w:id w:val="-2051146965"/>
        <w:docPartObj>
          <w:docPartGallery w:val="Table of Contents"/>
          <w:docPartUnique/>
        </w:docPartObj>
      </w:sdtPr>
      <w:sdtEndPr>
        <w:rPr>
          <w:rFonts w:asciiTheme="minorHAnsi" w:eastAsiaTheme="minorHAnsi" w:hAnsiTheme="minorHAnsi" w:cstheme="minorBidi"/>
          <w:b/>
          <w:bCs/>
          <w:noProof/>
          <w:sz w:val="24"/>
          <w:szCs w:val="24"/>
        </w:rPr>
      </w:sdtEndPr>
      <w:sdtContent>
        <w:p w14:paraId="1FA61799" w14:textId="31D49182" w:rsidR="00C64DD1" w:rsidRDefault="00C64DD1">
          <w:pPr>
            <w:pStyle w:val="TOCHeading"/>
          </w:pPr>
          <w:r>
            <w:t>Table of Contents</w:t>
          </w:r>
        </w:p>
        <w:p w14:paraId="568B9998" w14:textId="77777777" w:rsidR="00F625BB" w:rsidRDefault="00C64DD1">
          <w:pPr>
            <w:pStyle w:val="TOC1"/>
            <w:tabs>
              <w:tab w:val="left" w:pos="480"/>
              <w:tab w:val="right" w:leader="dot" w:pos="9552"/>
            </w:tabs>
            <w:rPr>
              <w:rFonts w:eastAsiaTheme="minorEastAsia" w:cstheme="minorBidi"/>
              <w:b w:val="0"/>
              <w:noProof/>
              <w:color w:val="auto"/>
              <w:lang w:eastAsia="en-US"/>
            </w:rPr>
          </w:pPr>
          <w:r>
            <w:rPr>
              <w:b w:val="0"/>
            </w:rPr>
            <w:fldChar w:fldCharType="begin"/>
          </w:r>
          <w:r>
            <w:instrText xml:space="preserve"> TOC \o "1-3" \h \z \u </w:instrText>
          </w:r>
          <w:r>
            <w:rPr>
              <w:b w:val="0"/>
            </w:rPr>
            <w:fldChar w:fldCharType="separate"/>
          </w:r>
          <w:hyperlink w:anchor="_Toc436039381" w:history="1">
            <w:r w:rsidR="00F625BB" w:rsidRPr="000F5DB1">
              <w:rPr>
                <w:rStyle w:val="Hyperlink"/>
                <w:noProof/>
              </w:rPr>
              <w:t>1.</w:t>
            </w:r>
            <w:r w:rsidR="00F625BB">
              <w:rPr>
                <w:rFonts w:eastAsiaTheme="minorEastAsia" w:cstheme="minorBidi"/>
                <w:b w:val="0"/>
                <w:noProof/>
                <w:color w:val="auto"/>
                <w:lang w:eastAsia="en-US"/>
              </w:rPr>
              <w:tab/>
            </w:r>
            <w:r w:rsidR="00F625BB" w:rsidRPr="000F5DB1">
              <w:rPr>
                <w:rStyle w:val="Hyperlink"/>
                <w:noProof/>
              </w:rPr>
              <w:t>Setting Up</w:t>
            </w:r>
            <w:r w:rsidR="00F625BB">
              <w:rPr>
                <w:noProof/>
                <w:webHidden/>
              </w:rPr>
              <w:tab/>
            </w:r>
            <w:r w:rsidR="00F625BB">
              <w:rPr>
                <w:noProof/>
                <w:webHidden/>
              </w:rPr>
              <w:fldChar w:fldCharType="begin"/>
            </w:r>
            <w:r w:rsidR="00F625BB">
              <w:rPr>
                <w:noProof/>
                <w:webHidden/>
              </w:rPr>
              <w:instrText xml:space="preserve"> PAGEREF _Toc436039381 \h </w:instrText>
            </w:r>
            <w:r w:rsidR="00F625BB">
              <w:rPr>
                <w:noProof/>
                <w:webHidden/>
              </w:rPr>
            </w:r>
            <w:r w:rsidR="00F625BB">
              <w:rPr>
                <w:noProof/>
                <w:webHidden/>
              </w:rPr>
              <w:fldChar w:fldCharType="separate"/>
            </w:r>
            <w:r w:rsidR="00F625BB">
              <w:rPr>
                <w:noProof/>
                <w:webHidden/>
              </w:rPr>
              <w:t>2</w:t>
            </w:r>
            <w:r w:rsidR="00F625BB">
              <w:rPr>
                <w:noProof/>
                <w:webHidden/>
              </w:rPr>
              <w:fldChar w:fldCharType="end"/>
            </w:r>
          </w:hyperlink>
        </w:p>
        <w:p w14:paraId="44904917"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382" w:history="1">
            <w:r w:rsidRPr="000F5DB1">
              <w:rPr>
                <w:rStyle w:val="Hyperlink"/>
                <w:noProof/>
              </w:rPr>
              <w:t>1.1.</w:t>
            </w:r>
            <w:r>
              <w:rPr>
                <w:rFonts w:eastAsiaTheme="minorEastAsia" w:cstheme="minorBidi"/>
                <w:b w:val="0"/>
                <w:noProof/>
                <w:color w:val="auto"/>
                <w:sz w:val="24"/>
                <w:szCs w:val="24"/>
                <w:lang w:eastAsia="en-US"/>
              </w:rPr>
              <w:tab/>
            </w:r>
            <w:r w:rsidRPr="000F5DB1">
              <w:rPr>
                <w:rStyle w:val="Hyperlink"/>
                <w:noProof/>
              </w:rPr>
              <w:t>Git Setup</w:t>
            </w:r>
            <w:r>
              <w:rPr>
                <w:noProof/>
                <w:webHidden/>
              </w:rPr>
              <w:tab/>
            </w:r>
            <w:r>
              <w:rPr>
                <w:noProof/>
                <w:webHidden/>
              </w:rPr>
              <w:fldChar w:fldCharType="begin"/>
            </w:r>
            <w:r>
              <w:rPr>
                <w:noProof/>
                <w:webHidden/>
              </w:rPr>
              <w:instrText xml:space="preserve"> PAGEREF _Toc436039382 \h </w:instrText>
            </w:r>
            <w:r>
              <w:rPr>
                <w:noProof/>
                <w:webHidden/>
              </w:rPr>
            </w:r>
            <w:r>
              <w:rPr>
                <w:noProof/>
                <w:webHidden/>
              </w:rPr>
              <w:fldChar w:fldCharType="separate"/>
            </w:r>
            <w:r>
              <w:rPr>
                <w:noProof/>
                <w:webHidden/>
              </w:rPr>
              <w:t>2</w:t>
            </w:r>
            <w:r>
              <w:rPr>
                <w:noProof/>
                <w:webHidden/>
              </w:rPr>
              <w:fldChar w:fldCharType="end"/>
            </w:r>
          </w:hyperlink>
        </w:p>
        <w:p w14:paraId="6E50CE45"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383" w:history="1">
            <w:r w:rsidRPr="000F5DB1">
              <w:rPr>
                <w:rStyle w:val="Hyperlink"/>
                <w:noProof/>
              </w:rPr>
              <w:t>1.2.</w:t>
            </w:r>
            <w:r>
              <w:rPr>
                <w:rFonts w:eastAsiaTheme="minorEastAsia" w:cstheme="minorBidi"/>
                <w:b w:val="0"/>
                <w:noProof/>
                <w:color w:val="auto"/>
                <w:sz w:val="24"/>
                <w:szCs w:val="24"/>
                <w:lang w:eastAsia="en-US"/>
              </w:rPr>
              <w:tab/>
            </w:r>
            <w:r w:rsidRPr="000F5DB1">
              <w:rPr>
                <w:rStyle w:val="Hyperlink"/>
                <w:noProof/>
              </w:rPr>
              <w:t>Continous Integration</w:t>
            </w:r>
            <w:r>
              <w:rPr>
                <w:noProof/>
                <w:webHidden/>
              </w:rPr>
              <w:tab/>
            </w:r>
            <w:r>
              <w:rPr>
                <w:noProof/>
                <w:webHidden/>
              </w:rPr>
              <w:fldChar w:fldCharType="begin"/>
            </w:r>
            <w:r>
              <w:rPr>
                <w:noProof/>
                <w:webHidden/>
              </w:rPr>
              <w:instrText xml:space="preserve"> PAGEREF _Toc436039383 \h </w:instrText>
            </w:r>
            <w:r>
              <w:rPr>
                <w:noProof/>
                <w:webHidden/>
              </w:rPr>
            </w:r>
            <w:r>
              <w:rPr>
                <w:noProof/>
                <w:webHidden/>
              </w:rPr>
              <w:fldChar w:fldCharType="separate"/>
            </w:r>
            <w:r>
              <w:rPr>
                <w:noProof/>
                <w:webHidden/>
              </w:rPr>
              <w:t>7</w:t>
            </w:r>
            <w:r>
              <w:rPr>
                <w:noProof/>
                <w:webHidden/>
              </w:rPr>
              <w:fldChar w:fldCharType="end"/>
            </w:r>
          </w:hyperlink>
        </w:p>
        <w:p w14:paraId="2D0621E2" w14:textId="77777777" w:rsidR="00F625BB" w:rsidRDefault="00F625BB">
          <w:pPr>
            <w:pStyle w:val="TOC1"/>
            <w:tabs>
              <w:tab w:val="left" w:pos="480"/>
              <w:tab w:val="right" w:leader="dot" w:pos="9552"/>
            </w:tabs>
            <w:rPr>
              <w:rFonts w:eastAsiaTheme="minorEastAsia" w:cstheme="minorBidi"/>
              <w:b w:val="0"/>
              <w:noProof/>
              <w:color w:val="auto"/>
              <w:lang w:eastAsia="en-US"/>
            </w:rPr>
          </w:pPr>
          <w:hyperlink w:anchor="_Toc436039384" w:history="1">
            <w:r w:rsidRPr="000F5DB1">
              <w:rPr>
                <w:rStyle w:val="Hyperlink"/>
                <w:noProof/>
              </w:rPr>
              <w:t>2.</w:t>
            </w:r>
            <w:r>
              <w:rPr>
                <w:rFonts w:eastAsiaTheme="minorEastAsia" w:cstheme="minorBidi"/>
                <w:b w:val="0"/>
                <w:noProof/>
                <w:color w:val="auto"/>
                <w:lang w:eastAsia="en-US"/>
              </w:rPr>
              <w:tab/>
            </w:r>
            <w:r w:rsidRPr="000F5DB1">
              <w:rPr>
                <w:rStyle w:val="Hyperlink"/>
                <w:noProof/>
              </w:rPr>
              <w:t>Source Code</w:t>
            </w:r>
            <w:r>
              <w:rPr>
                <w:noProof/>
                <w:webHidden/>
              </w:rPr>
              <w:tab/>
            </w:r>
            <w:r>
              <w:rPr>
                <w:noProof/>
                <w:webHidden/>
              </w:rPr>
              <w:fldChar w:fldCharType="begin"/>
            </w:r>
            <w:r>
              <w:rPr>
                <w:noProof/>
                <w:webHidden/>
              </w:rPr>
              <w:instrText xml:space="preserve"> PAGEREF _Toc436039384 \h </w:instrText>
            </w:r>
            <w:r>
              <w:rPr>
                <w:noProof/>
                <w:webHidden/>
              </w:rPr>
            </w:r>
            <w:r>
              <w:rPr>
                <w:noProof/>
                <w:webHidden/>
              </w:rPr>
              <w:fldChar w:fldCharType="separate"/>
            </w:r>
            <w:r>
              <w:rPr>
                <w:noProof/>
                <w:webHidden/>
              </w:rPr>
              <w:t>12</w:t>
            </w:r>
            <w:r>
              <w:rPr>
                <w:noProof/>
                <w:webHidden/>
              </w:rPr>
              <w:fldChar w:fldCharType="end"/>
            </w:r>
          </w:hyperlink>
        </w:p>
        <w:p w14:paraId="5F4E9578"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385" w:history="1">
            <w:r w:rsidRPr="000F5DB1">
              <w:rPr>
                <w:rStyle w:val="Hyperlink"/>
                <w:noProof/>
              </w:rPr>
              <w:t>2.1.</w:t>
            </w:r>
            <w:r>
              <w:rPr>
                <w:rFonts w:eastAsiaTheme="minorEastAsia" w:cstheme="minorBidi"/>
                <w:b w:val="0"/>
                <w:noProof/>
                <w:color w:val="auto"/>
                <w:sz w:val="24"/>
                <w:szCs w:val="24"/>
                <w:lang w:eastAsia="en-US"/>
              </w:rPr>
              <w:tab/>
            </w:r>
            <w:r w:rsidRPr="000F5DB1">
              <w:rPr>
                <w:rStyle w:val="Hyperlink"/>
                <w:noProof/>
              </w:rPr>
              <w:t>Repositories</w:t>
            </w:r>
            <w:r>
              <w:rPr>
                <w:noProof/>
                <w:webHidden/>
              </w:rPr>
              <w:tab/>
            </w:r>
            <w:r>
              <w:rPr>
                <w:noProof/>
                <w:webHidden/>
              </w:rPr>
              <w:fldChar w:fldCharType="begin"/>
            </w:r>
            <w:r>
              <w:rPr>
                <w:noProof/>
                <w:webHidden/>
              </w:rPr>
              <w:instrText xml:space="preserve"> PAGEREF _Toc436039385 \h </w:instrText>
            </w:r>
            <w:r>
              <w:rPr>
                <w:noProof/>
                <w:webHidden/>
              </w:rPr>
            </w:r>
            <w:r>
              <w:rPr>
                <w:noProof/>
                <w:webHidden/>
              </w:rPr>
              <w:fldChar w:fldCharType="separate"/>
            </w:r>
            <w:r>
              <w:rPr>
                <w:noProof/>
                <w:webHidden/>
              </w:rPr>
              <w:t>12</w:t>
            </w:r>
            <w:r>
              <w:rPr>
                <w:noProof/>
                <w:webHidden/>
              </w:rPr>
              <w:fldChar w:fldCharType="end"/>
            </w:r>
          </w:hyperlink>
        </w:p>
        <w:p w14:paraId="64C9098A"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386" w:history="1">
            <w:r w:rsidRPr="000F5DB1">
              <w:rPr>
                <w:rStyle w:val="Hyperlink"/>
                <w:noProof/>
              </w:rPr>
              <w:t>2.2.</w:t>
            </w:r>
            <w:r>
              <w:rPr>
                <w:rFonts w:eastAsiaTheme="minorEastAsia" w:cstheme="minorBidi"/>
                <w:b w:val="0"/>
                <w:noProof/>
                <w:color w:val="auto"/>
                <w:sz w:val="24"/>
                <w:szCs w:val="24"/>
                <w:lang w:eastAsia="en-US"/>
              </w:rPr>
              <w:tab/>
            </w:r>
            <w:r w:rsidRPr="000F5DB1">
              <w:rPr>
                <w:rStyle w:val="Hyperlink"/>
                <w:noProof/>
              </w:rPr>
              <w:t>Front End Repository</w:t>
            </w:r>
            <w:r>
              <w:rPr>
                <w:noProof/>
                <w:webHidden/>
              </w:rPr>
              <w:tab/>
            </w:r>
            <w:r>
              <w:rPr>
                <w:noProof/>
                <w:webHidden/>
              </w:rPr>
              <w:fldChar w:fldCharType="begin"/>
            </w:r>
            <w:r>
              <w:rPr>
                <w:noProof/>
                <w:webHidden/>
              </w:rPr>
              <w:instrText xml:space="preserve"> PAGEREF _Toc436039386 \h </w:instrText>
            </w:r>
            <w:r>
              <w:rPr>
                <w:noProof/>
                <w:webHidden/>
              </w:rPr>
            </w:r>
            <w:r>
              <w:rPr>
                <w:noProof/>
                <w:webHidden/>
              </w:rPr>
              <w:fldChar w:fldCharType="separate"/>
            </w:r>
            <w:r>
              <w:rPr>
                <w:noProof/>
                <w:webHidden/>
              </w:rPr>
              <w:t>12</w:t>
            </w:r>
            <w:r>
              <w:rPr>
                <w:noProof/>
                <w:webHidden/>
              </w:rPr>
              <w:fldChar w:fldCharType="end"/>
            </w:r>
          </w:hyperlink>
        </w:p>
        <w:p w14:paraId="0F7FD105"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87" w:history="1">
            <w:r w:rsidRPr="000F5DB1">
              <w:rPr>
                <w:rStyle w:val="Hyperlink"/>
                <w:noProof/>
              </w:rPr>
              <w:t>1.1.1.</w:t>
            </w:r>
            <w:r>
              <w:rPr>
                <w:rFonts w:eastAsiaTheme="minorEastAsia" w:cstheme="minorBidi"/>
                <w:noProof/>
                <w:color w:val="auto"/>
                <w:sz w:val="24"/>
                <w:szCs w:val="24"/>
                <w:lang w:eastAsia="en-US"/>
              </w:rPr>
              <w:tab/>
            </w:r>
            <w:r w:rsidRPr="000F5DB1">
              <w:rPr>
                <w:rStyle w:val="Hyperlink"/>
                <w:noProof/>
              </w:rPr>
              <w:t>Incidents &amp; Warnings</w:t>
            </w:r>
            <w:r>
              <w:rPr>
                <w:noProof/>
                <w:webHidden/>
              </w:rPr>
              <w:tab/>
            </w:r>
            <w:r>
              <w:rPr>
                <w:noProof/>
                <w:webHidden/>
              </w:rPr>
              <w:fldChar w:fldCharType="begin"/>
            </w:r>
            <w:r>
              <w:rPr>
                <w:noProof/>
                <w:webHidden/>
              </w:rPr>
              <w:instrText xml:space="preserve"> PAGEREF _Toc436039387 \h </w:instrText>
            </w:r>
            <w:r>
              <w:rPr>
                <w:noProof/>
                <w:webHidden/>
              </w:rPr>
            </w:r>
            <w:r>
              <w:rPr>
                <w:noProof/>
                <w:webHidden/>
              </w:rPr>
              <w:fldChar w:fldCharType="separate"/>
            </w:r>
            <w:r>
              <w:rPr>
                <w:noProof/>
                <w:webHidden/>
              </w:rPr>
              <w:t>14</w:t>
            </w:r>
            <w:r>
              <w:rPr>
                <w:noProof/>
                <w:webHidden/>
              </w:rPr>
              <w:fldChar w:fldCharType="end"/>
            </w:r>
          </w:hyperlink>
        </w:p>
        <w:p w14:paraId="35827725"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88" w:history="1">
            <w:r w:rsidRPr="000F5DB1">
              <w:rPr>
                <w:rStyle w:val="Hyperlink"/>
                <w:noProof/>
              </w:rPr>
              <w:t>1.1.2.</w:t>
            </w:r>
            <w:r>
              <w:rPr>
                <w:rFonts w:eastAsiaTheme="minorEastAsia" w:cstheme="minorBidi"/>
                <w:noProof/>
                <w:color w:val="auto"/>
                <w:sz w:val="24"/>
                <w:szCs w:val="24"/>
                <w:lang w:eastAsia="en-US"/>
              </w:rPr>
              <w:tab/>
            </w:r>
            <w:r w:rsidRPr="000F5DB1">
              <w:rPr>
                <w:rStyle w:val="Hyperlink"/>
                <w:noProof/>
              </w:rPr>
              <w:t>Map</w:t>
            </w:r>
            <w:r>
              <w:rPr>
                <w:noProof/>
                <w:webHidden/>
              </w:rPr>
              <w:tab/>
            </w:r>
            <w:r>
              <w:rPr>
                <w:noProof/>
                <w:webHidden/>
              </w:rPr>
              <w:fldChar w:fldCharType="begin"/>
            </w:r>
            <w:r>
              <w:rPr>
                <w:noProof/>
                <w:webHidden/>
              </w:rPr>
              <w:instrText xml:space="preserve"> PAGEREF _Toc436039388 \h </w:instrText>
            </w:r>
            <w:r>
              <w:rPr>
                <w:noProof/>
                <w:webHidden/>
              </w:rPr>
            </w:r>
            <w:r>
              <w:rPr>
                <w:noProof/>
                <w:webHidden/>
              </w:rPr>
              <w:fldChar w:fldCharType="separate"/>
            </w:r>
            <w:r>
              <w:rPr>
                <w:noProof/>
                <w:webHidden/>
              </w:rPr>
              <w:t>14</w:t>
            </w:r>
            <w:r>
              <w:rPr>
                <w:noProof/>
                <w:webHidden/>
              </w:rPr>
              <w:fldChar w:fldCharType="end"/>
            </w:r>
          </w:hyperlink>
        </w:p>
        <w:p w14:paraId="6921A779"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89" w:history="1">
            <w:r w:rsidRPr="000F5DB1">
              <w:rPr>
                <w:rStyle w:val="Hyperlink"/>
                <w:noProof/>
              </w:rPr>
              <w:t>1.1.3.</w:t>
            </w:r>
            <w:r>
              <w:rPr>
                <w:rFonts w:eastAsiaTheme="minorEastAsia" w:cstheme="minorBidi"/>
                <w:noProof/>
                <w:color w:val="auto"/>
                <w:sz w:val="24"/>
                <w:szCs w:val="24"/>
                <w:lang w:eastAsia="en-US"/>
              </w:rPr>
              <w:tab/>
            </w:r>
            <w:r w:rsidRPr="000F5DB1">
              <w:rPr>
                <w:rStyle w:val="Hyperlink"/>
                <w:noProof/>
              </w:rPr>
              <w:t>Sidebar</w:t>
            </w:r>
            <w:r>
              <w:rPr>
                <w:noProof/>
                <w:webHidden/>
              </w:rPr>
              <w:tab/>
            </w:r>
            <w:r>
              <w:rPr>
                <w:noProof/>
                <w:webHidden/>
              </w:rPr>
              <w:fldChar w:fldCharType="begin"/>
            </w:r>
            <w:r>
              <w:rPr>
                <w:noProof/>
                <w:webHidden/>
              </w:rPr>
              <w:instrText xml:space="preserve"> PAGEREF _Toc436039389 \h </w:instrText>
            </w:r>
            <w:r>
              <w:rPr>
                <w:noProof/>
                <w:webHidden/>
              </w:rPr>
            </w:r>
            <w:r>
              <w:rPr>
                <w:noProof/>
                <w:webHidden/>
              </w:rPr>
              <w:fldChar w:fldCharType="separate"/>
            </w:r>
            <w:r>
              <w:rPr>
                <w:noProof/>
                <w:webHidden/>
              </w:rPr>
              <w:t>16</w:t>
            </w:r>
            <w:r>
              <w:rPr>
                <w:noProof/>
                <w:webHidden/>
              </w:rPr>
              <w:fldChar w:fldCharType="end"/>
            </w:r>
          </w:hyperlink>
        </w:p>
        <w:p w14:paraId="4B22AF6A"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0" w:history="1">
            <w:r w:rsidRPr="000F5DB1">
              <w:rPr>
                <w:rStyle w:val="Hyperlink"/>
                <w:noProof/>
              </w:rPr>
              <w:t>1.1.4.</w:t>
            </w:r>
            <w:r>
              <w:rPr>
                <w:rFonts w:eastAsiaTheme="minorEastAsia" w:cstheme="minorBidi"/>
                <w:noProof/>
                <w:color w:val="auto"/>
                <w:sz w:val="24"/>
                <w:szCs w:val="24"/>
                <w:lang w:eastAsia="en-US"/>
              </w:rPr>
              <w:tab/>
            </w:r>
            <w:r w:rsidRPr="000F5DB1">
              <w:rPr>
                <w:rStyle w:val="Hyperlink"/>
                <w:noProof/>
              </w:rPr>
              <w:t>Text view</w:t>
            </w:r>
            <w:r>
              <w:rPr>
                <w:noProof/>
                <w:webHidden/>
              </w:rPr>
              <w:tab/>
            </w:r>
            <w:r>
              <w:rPr>
                <w:noProof/>
                <w:webHidden/>
              </w:rPr>
              <w:fldChar w:fldCharType="begin"/>
            </w:r>
            <w:r>
              <w:rPr>
                <w:noProof/>
                <w:webHidden/>
              </w:rPr>
              <w:instrText xml:space="preserve"> PAGEREF _Toc436039390 \h </w:instrText>
            </w:r>
            <w:r>
              <w:rPr>
                <w:noProof/>
                <w:webHidden/>
              </w:rPr>
            </w:r>
            <w:r>
              <w:rPr>
                <w:noProof/>
                <w:webHidden/>
              </w:rPr>
              <w:fldChar w:fldCharType="separate"/>
            </w:r>
            <w:r>
              <w:rPr>
                <w:noProof/>
                <w:webHidden/>
              </w:rPr>
              <w:t>16</w:t>
            </w:r>
            <w:r>
              <w:rPr>
                <w:noProof/>
                <w:webHidden/>
              </w:rPr>
              <w:fldChar w:fldCharType="end"/>
            </w:r>
          </w:hyperlink>
        </w:p>
        <w:p w14:paraId="0CB042EA"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1" w:history="1">
            <w:r w:rsidRPr="000F5DB1">
              <w:rPr>
                <w:rStyle w:val="Hyperlink"/>
                <w:noProof/>
              </w:rPr>
              <w:t>1.1.5.</w:t>
            </w:r>
            <w:r>
              <w:rPr>
                <w:rFonts w:eastAsiaTheme="minorEastAsia" w:cstheme="minorBidi"/>
                <w:noProof/>
                <w:color w:val="auto"/>
                <w:sz w:val="24"/>
                <w:szCs w:val="24"/>
                <w:lang w:eastAsia="en-US"/>
              </w:rPr>
              <w:tab/>
            </w:r>
            <w:r w:rsidRPr="000F5DB1">
              <w:rPr>
                <w:rStyle w:val="Hyperlink"/>
                <w:noProof/>
              </w:rPr>
              <w:t>Filter</w:t>
            </w:r>
            <w:r>
              <w:rPr>
                <w:noProof/>
                <w:webHidden/>
              </w:rPr>
              <w:tab/>
            </w:r>
            <w:r>
              <w:rPr>
                <w:noProof/>
                <w:webHidden/>
              </w:rPr>
              <w:fldChar w:fldCharType="begin"/>
            </w:r>
            <w:r>
              <w:rPr>
                <w:noProof/>
                <w:webHidden/>
              </w:rPr>
              <w:instrText xml:space="preserve"> PAGEREF _Toc436039391 \h </w:instrText>
            </w:r>
            <w:r>
              <w:rPr>
                <w:noProof/>
                <w:webHidden/>
              </w:rPr>
            </w:r>
            <w:r>
              <w:rPr>
                <w:noProof/>
                <w:webHidden/>
              </w:rPr>
              <w:fldChar w:fldCharType="separate"/>
            </w:r>
            <w:r>
              <w:rPr>
                <w:noProof/>
                <w:webHidden/>
              </w:rPr>
              <w:t>16</w:t>
            </w:r>
            <w:r>
              <w:rPr>
                <w:noProof/>
                <w:webHidden/>
              </w:rPr>
              <w:fldChar w:fldCharType="end"/>
            </w:r>
          </w:hyperlink>
        </w:p>
        <w:p w14:paraId="6103B078"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2" w:history="1">
            <w:r w:rsidRPr="000F5DB1">
              <w:rPr>
                <w:rStyle w:val="Hyperlink"/>
                <w:noProof/>
              </w:rPr>
              <w:t>1.1.6.</w:t>
            </w:r>
            <w:r>
              <w:rPr>
                <w:rFonts w:eastAsiaTheme="minorEastAsia" w:cstheme="minorBidi"/>
                <w:noProof/>
                <w:color w:val="auto"/>
                <w:sz w:val="24"/>
                <w:szCs w:val="24"/>
                <w:lang w:eastAsia="en-US"/>
              </w:rPr>
              <w:tab/>
            </w:r>
            <w:r w:rsidRPr="000F5DB1">
              <w:rPr>
                <w:rStyle w:val="Hyperlink"/>
                <w:noProof/>
              </w:rPr>
              <w:t>Sorting</w:t>
            </w:r>
            <w:r>
              <w:rPr>
                <w:noProof/>
                <w:webHidden/>
              </w:rPr>
              <w:tab/>
            </w:r>
            <w:r>
              <w:rPr>
                <w:noProof/>
                <w:webHidden/>
              </w:rPr>
              <w:fldChar w:fldCharType="begin"/>
            </w:r>
            <w:r>
              <w:rPr>
                <w:noProof/>
                <w:webHidden/>
              </w:rPr>
              <w:instrText xml:space="preserve"> PAGEREF _Toc436039392 \h </w:instrText>
            </w:r>
            <w:r>
              <w:rPr>
                <w:noProof/>
                <w:webHidden/>
              </w:rPr>
            </w:r>
            <w:r>
              <w:rPr>
                <w:noProof/>
                <w:webHidden/>
              </w:rPr>
              <w:fldChar w:fldCharType="separate"/>
            </w:r>
            <w:r>
              <w:rPr>
                <w:noProof/>
                <w:webHidden/>
              </w:rPr>
              <w:t>16</w:t>
            </w:r>
            <w:r>
              <w:rPr>
                <w:noProof/>
                <w:webHidden/>
              </w:rPr>
              <w:fldChar w:fldCharType="end"/>
            </w:r>
          </w:hyperlink>
        </w:p>
        <w:p w14:paraId="6595E4E7"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3" w:history="1">
            <w:r w:rsidRPr="000F5DB1">
              <w:rPr>
                <w:rStyle w:val="Hyperlink"/>
                <w:noProof/>
              </w:rPr>
              <w:t>1.1.7.</w:t>
            </w:r>
            <w:r>
              <w:rPr>
                <w:rFonts w:eastAsiaTheme="minorEastAsia" w:cstheme="minorBidi"/>
                <w:noProof/>
                <w:color w:val="auto"/>
                <w:sz w:val="24"/>
                <w:szCs w:val="24"/>
                <w:lang w:eastAsia="en-US"/>
              </w:rPr>
              <w:tab/>
            </w:r>
            <w:r w:rsidRPr="000F5DB1">
              <w:rPr>
                <w:rStyle w:val="Hyperlink"/>
                <w:noProof/>
              </w:rPr>
              <w:t>Locate Me</w:t>
            </w:r>
            <w:r>
              <w:rPr>
                <w:noProof/>
                <w:webHidden/>
              </w:rPr>
              <w:tab/>
            </w:r>
            <w:r>
              <w:rPr>
                <w:noProof/>
                <w:webHidden/>
              </w:rPr>
              <w:fldChar w:fldCharType="begin"/>
            </w:r>
            <w:r>
              <w:rPr>
                <w:noProof/>
                <w:webHidden/>
              </w:rPr>
              <w:instrText xml:space="preserve"> PAGEREF _Toc436039393 \h </w:instrText>
            </w:r>
            <w:r>
              <w:rPr>
                <w:noProof/>
                <w:webHidden/>
              </w:rPr>
            </w:r>
            <w:r>
              <w:rPr>
                <w:noProof/>
                <w:webHidden/>
              </w:rPr>
              <w:fldChar w:fldCharType="separate"/>
            </w:r>
            <w:r>
              <w:rPr>
                <w:noProof/>
                <w:webHidden/>
              </w:rPr>
              <w:t>17</w:t>
            </w:r>
            <w:r>
              <w:rPr>
                <w:noProof/>
                <w:webHidden/>
              </w:rPr>
              <w:fldChar w:fldCharType="end"/>
            </w:r>
          </w:hyperlink>
        </w:p>
        <w:p w14:paraId="427B4EAE"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4" w:history="1">
            <w:r w:rsidRPr="000F5DB1">
              <w:rPr>
                <w:rStyle w:val="Hyperlink"/>
                <w:noProof/>
              </w:rPr>
              <w:t>1.1.8.</w:t>
            </w:r>
            <w:r>
              <w:rPr>
                <w:rFonts w:eastAsiaTheme="minorEastAsia" w:cstheme="minorBidi"/>
                <w:noProof/>
                <w:color w:val="auto"/>
                <w:sz w:val="24"/>
                <w:szCs w:val="24"/>
                <w:lang w:eastAsia="en-US"/>
              </w:rPr>
              <w:tab/>
            </w:r>
            <w:r w:rsidRPr="000F5DB1">
              <w:rPr>
                <w:rStyle w:val="Hyperlink"/>
                <w:noProof/>
              </w:rPr>
              <w:t>Refresh</w:t>
            </w:r>
            <w:r>
              <w:rPr>
                <w:noProof/>
                <w:webHidden/>
              </w:rPr>
              <w:tab/>
            </w:r>
            <w:r>
              <w:rPr>
                <w:noProof/>
                <w:webHidden/>
              </w:rPr>
              <w:fldChar w:fldCharType="begin"/>
            </w:r>
            <w:r>
              <w:rPr>
                <w:noProof/>
                <w:webHidden/>
              </w:rPr>
              <w:instrText xml:space="preserve"> PAGEREF _Toc436039394 \h </w:instrText>
            </w:r>
            <w:r>
              <w:rPr>
                <w:noProof/>
                <w:webHidden/>
              </w:rPr>
            </w:r>
            <w:r>
              <w:rPr>
                <w:noProof/>
                <w:webHidden/>
              </w:rPr>
              <w:fldChar w:fldCharType="separate"/>
            </w:r>
            <w:r>
              <w:rPr>
                <w:noProof/>
                <w:webHidden/>
              </w:rPr>
              <w:t>17</w:t>
            </w:r>
            <w:r>
              <w:rPr>
                <w:noProof/>
                <w:webHidden/>
              </w:rPr>
              <w:fldChar w:fldCharType="end"/>
            </w:r>
          </w:hyperlink>
        </w:p>
        <w:p w14:paraId="0F863E1C"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5" w:history="1">
            <w:r w:rsidRPr="000F5DB1">
              <w:rPr>
                <w:rStyle w:val="Hyperlink"/>
                <w:noProof/>
              </w:rPr>
              <w:t>1.1.9.</w:t>
            </w:r>
            <w:r>
              <w:rPr>
                <w:rFonts w:eastAsiaTheme="minorEastAsia" w:cstheme="minorBidi"/>
                <w:noProof/>
                <w:color w:val="auto"/>
                <w:sz w:val="24"/>
                <w:szCs w:val="24"/>
                <w:lang w:eastAsia="en-US"/>
              </w:rPr>
              <w:tab/>
            </w:r>
            <w:r w:rsidRPr="000F5DB1">
              <w:rPr>
                <w:rStyle w:val="Hyperlink"/>
                <w:noProof/>
              </w:rPr>
              <w:t>Business Rules</w:t>
            </w:r>
            <w:r>
              <w:rPr>
                <w:noProof/>
                <w:webHidden/>
              </w:rPr>
              <w:tab/>
            </w:r>
            <w:r>
              <w:rPr>
                <w:noProof/>
                <w:webHidden/>
              </w:rPr>
              <w:fldChar w:fldCharType="begin"/>
            </w:r>
            <w:r>
              <w:rPr>
                <w:noProof/>
                <w:webHidden/>
              </w:rPr>
              <w:instrText xml:space="preserve"> PAGEREF _Toc436039395 \h </w:instrText>
            </w:r>
            <w:r>
              <w:rPr>
                <w:noProof/>
                <w:webHidden/>
              </w:rPr>
            </w:r>
            <w:r>
              <w:rPr>
                <w:noProof/>
                <w:webHidden/>
              </w:rPr>
              <w:fldChar w:fldCharType="separate"/>
            </w:r>
            <w:r>
              <w:rPr>
                <w:noProof/>
                <w:webHidden/>
              </w:rPr>
              <w:t>17</w:t>
            </w:r>
            <w:r>
              <w:rPr>
                <w:noProof/>
                <w:webHidden/>
              </w:rPr>
              <w:fldChar w:fldCharType="end"/>
            </w:r>
          </w:hyperlink>
        </w:p>
        <w:p w14:paraId="2C0963EE"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6" w:history="1">
            <w:r w:rsidRPr="000F5DB1">
              <w:rPr>
                <w:rStyle w:val="Hyperlink"/>
                <w:noProof/>
              </w:rPr>
              <w:t>1.1.10.</w:t>
            </w:r>
            <w:r>
              <w:rPr>
                <w:rFonts w:eastAsiaTheme="minorEastAsia" w:cstheme="minorBidi"/>
                <w:noProof/>
                <w:color w:val="auto"/>
                <w:sz w:val="24"/>
                <w:szCs w:val="24"/>
                <w:lang w:eastAsia="en-US"/>
              </w:rPr>
              <w:tab/>
            </w:r>
            <w:r w:rsidRPr="000F5DB1">
              <w:rPr>
                <w:rStyle w:val="Hyperlink"/>
                <w:noProof/>
              </w:rPr>
              <w:t>Accessibility</w:t>
            </w:r>
            <w:r>
              <w:rPr>
                <w:noProof/>
                <w:webHidden/>
              </w:rPr>
              <w:tab/>
            </w:r>
            <w:r>
              <w:rPr>
                <w:noProof/>
                <w:webHidden/>
              </w:rPr>
              <w:fldChar w:fldCharType="begin"/>
            </w:r>
            <w:r>
              <w:rPr>
                <w:noProof/>
                <w:webHidden/>
              </w:rPr>
              <w:instrText xml:space="preserve"> PAGEREF _Toc436039396 \h </w:instrText>
            </w:r>
            <w:r>
              <w:rPr>
                <w:noProof/>
                <w:webHidden/>
              </w:rPr>
            </w:r>
            <w:r>
              <w:rPr>
                <w:noProof/>
                <w:webHidden/>
              </w:rPr>
              <w:fldChar w:fldCharType="separate"/>
            </w:r>
            <w:r>
              <w:rPr>
                <w:noProof/>
                <w:webHidden/>
              </w:rPr>
              <w:t>17</w:t>
            </w:r>
            <w:r>
              <w:rPr>
                <w:noProof/>
                <w:webHidden/>
              </w:rPr>
              <w:fldChar w:fldCharType="end"/>
            </w:r>
          </w:hyperlink>
        </w:p>
        <w:p w14:paraId="7F4B7E4B"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7" w:history="1">
            <w:r w:rsidRPr="000F5DB1">
              <w:rPr>
                <w:rStyle w:val="Hyperlink"/>
                <w:noProof/>
              </w:rPr>
              <w:t>1.1.11.</w:t>
            </w:r>
            <w:r>
              <w:rPr>
                <w:rFonts w:eastAsiaTheme="minorEastAsia" w:cstheme="minorBidi"/>
                <w:noProof/>
                <w:color w:val="auto"/>
                <w:sz w:val="24"/>
                <w:szCs w:val="24"/>
                <w:lang w:eastAsia="en-US"/>
              </w:rPr>
              <w:tab/>
            </w:r>
            <w:r w:rsidRPr="000F5DB1">
              <w:rPr>
                <w:rStyle w:val="Hyperlink"/>
                <w:noProof/>
              </w:rPr>
              <w:t>Responsive</w:t>
            </w:r>
            <w:r>
              <w:rPr>
                <w:noProof/>
                <w:webHidden/>
              </w:rPr>
              <w:tab/>
            </w:r>
            <w:r>
              <w:rPr>
                <w:noProof/>
                <w:webHidden/>
              </w:rPr>
              <w:fldChar w:fldCharType="begin"/>
            </w:r>
            <w:r>
              <w:rPr>
                <w:noProof/>
                <w:webHidden/>
              </w:rPr>
              <w:instrText xml:space="preserve"> PAGEREF _Toc436039397 \h </w:instrText>
            </w:r>
            <w:r>
              <w:rPr>
                <w:noProof/>
                <w:webHidden/>
              </w:rPr>
            </w:r>
            <w:r>
              <w:rPr>
                <w:noProof/>
                <w:webHidden/>
              </w:rPr>
              <w:fldChar w:fldCharType="separate"/>
            </w:r>
            <w:r>
              <w:rPr>
                <w:noProof/>
                <w:webHidden/>
              </w:rPr>
              <w:t>17</w:t>
            </w:r>
            <w:r>
              <w:rPr>
                <w:noProof/>
                <w:webHidden/>
              </w:rPr>
              <w:fldChar w:fldCharType="end"/>
            </w:r>
          </w:hyperlink>
        </w:p>
        <w:p w14:paraId="0E39057A"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8" w:history="1">
            <w:r w:rsidRPr="000F5DB1">
              <w:rPr>
                <w:rStyle w:val="Hyperlink"/>
                <w:noProof/>
              </w:rPr>
              <w:t>1.1.12.</w:t>
            </w:r>
            <w:r>
              <w:rPr>
                <w:rFonts w:eastAsiaTheme="minorEastAsia" w:cstheme="minorBidi"/>
                <w:noProof/>
                <w:color w:val="auto"/>
                <w:sz w:val="24"/>
                <w:szCs w:val="24"/>
                <w:lang w:eastAsia="en-US"/>
              </w:rPr>
              <w:tab/>
            </w:r>
            <w:r w:rsidRPr="000F5DB1">
              <w:rPr>
                <w:rStyle w:val="Hyperlink"/>
                <w:noProof/>
              </w:rPr>
              <w:t>Prepare and Get Ready</w:t>
            </w:r>
            <w:r>
              <w:rPr>
                <w:noProof/>
                <w:webHidden/>
              </w:rPr>
              <w:tab/>
            </w:r>
            <w:r>
              <w:rPr>
                <w:noProof/>
                <w:webHidden/>
              </w:rPr>
              <w:fldChar w:fldCharType="begin"/>
            </w:r>
            <w:r>
              <w:rPr>
                <w:noProof/>
                <w:webHidden/>
              </w:rPr>
              <w:instrText xml:space="preserve"> PAGEREF _Toc436039398 \h </w:instrText>
            </w:r>
            <w:r>
              <w:rPr>
                <w:noProof/>
                <w:webHidden/>
              </w:rPr>
            </w:r>
            <w:r>
              <w:rPr>
                <w:noProof/>
                <w:webHidden/>
              </w:rPr>
              <w:fldChar w:fldCharType="separate"/>
            </w:r>
            <w:r>
              <w:rPr>
                <w:noProof/>
                <w:webHidden/>
              </w:rPr>
              <w:t>18</w:t>
            </w:r>
            <w:r>
              <w:rPr>
                <w:noProof/>
                <w:webHidden/>
              </w:rPr>
              <w:fldChar w:fldCharType="end"/>
            </w:r>
          </w:hyperlink>
        </w:p>
        <w:p w14:paraId="3C93C11C"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399" w:history="1">
            <w:r w:rsidRPr="000F5DB1">
              <w:rPr>
                <w:rStyle w:val="Hyperlink"/>
                <w:noProof/>
              </w:rPr>
              <w:t>1.1.13.</w:t>
            </w:r>
            <w:r>
              <w:rPr>
                <w:rFonts w:eastAsiaTheme="minorEastAsia" w:cstheme="minorBidi"/>
                <w:noProof/>
                <w:color w:val="auto"/>
                <w:sz w:val="24"/>
                <w:szCs w:val="24"/>
                <w:lang w:eastAsia="en-US"/>
              </w:rPr>
              <w:tab/>
            </w:r>
            <w:r w:rsidRPr="000F5DB1">
              <w:rPr>
                <w:rStyle w:val="Hyperlink"/>
                <w:noProof/>
              </w:rPr>
              <w:t>Relief and Recovery</w:t>
            </w:r>
            <w:r>
              <w:rPr>
                <w:noProof/>
                <w:webHidden/>
              </w:rPr>
              <w:tab/>
            </w:r>
            <w:r>
              <w:rPr>
                <w:noProof/>
                <w:webHidden/>
              </w:rPr>
              <w:fldChar w:fldCharType="begin"/>
            </w:r>
            <w:r>
              <w:rPr>
                <w:noProof/>
                <w:webHidden/>
              </w:rPr>
              <w:instrText xml:space="preserve"> PAGEREF _Toc436039399 \h </w:instrText>
            </w:r>
            <w:r>
              <w:rPr>
                <w:noProof/>
                <w:webHidden/>
              </w:rPr>
            </w:r>
            <w:r>
              <w:rPr>
                <w:noProof/>
                <w:webHidden/>
              </w:rPr>
              <w:fldChar w:fldCharType="separate"/>
            </w:r>
            <w:r>
              <w:rPr>
                <w:noProof/>
                <w:webHidden/>
              </w:rPr>
              <w:t>19</w:t>
            </w:r>
            <w:r>
              <w:rPr>
                <w:noProof/>
                <w:webHidden/>
              </w:rPr>
              <w:fldChar w:fldCharType="end"/>
            </w:r>
          </w:hyperlink>
        </w:p>
        <w:p w14:paraId="0B6413F6"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0" w:history="1">
            <w:r w:rsidRPr="000F5DB1">
              <w:rPr>
                <w:rStyle w:val="Hyperlink"/>
                <w:noProof/>
              </w:rPr>
              <w:t>2.3.</w:t>
            </w:r>
            <w:r>
              <w:rPr>
                <w:rFonts w:eastAsiaTheme="minorEastAsia" w:cstheme="minorBidi"/>
                <w:b w:val="0"/>
                <w:noProof/>
                <w:color w:val="auto"/>
                <w:sz w:val="24"/>
                <w:szCs w:val="24"/>
                <w:lang w:eastAsia="en-US"/>
              </w:rPr>
              <w:tab/>
            </w:r>
            <w:r w:rsidRPr="000F5DB1">
              <w:rPr>
                <w:rStyle w:val="Hyperlink"/>
                <w:noProof/>
              </w:rPr>
              <w:t>Data Feed</w:t>
            </w:r>
            <w:r>
              <w:rPr>
                <w:noProof/>
                <w:webHidden/>
              </w:rPr>
              <w:tab/>
            </w:r>
            <w:r>
              <w:rPr>
                <w:noProof/>
                <w:webHidden/>
              </w:rPr>
              <w:fldChar w:fldCharType="begin"/>
            </w:r>
            <w:r>
              <w:rPr>
                <w:noProof/>
                <w:webHidden/>
              </w:rPr>
              <w:instrText xml:space="preserve"> PAGEREF _Toc436039400 \h </w:instrText>
            </w:r>
            <w:r>
              <w:rPr>
                <w:noProof/>
                <w:webHidden/>
              </w:rPr>
            </w:r>
            <w:r>
              <w:rPr>
                <w:noProof/>
                <w:webHidden/>
              </w:rPr>
              <w:fldChar w:fldCharType="separate"/>
            </w:r>
            <w:r>
              <w:rPr>
                <w:noProof/>
                <w:webHidden/>
              </w:rPr>
              <w:t>19</w:t>
            </w:r>
            <w:r>
              <w:rPr>
                <w:noProof/>
                <w:webHidden/>
              </w:rPr>
              <w:fldChar w:fldCharType="end"/>
            </w:r>
          </w:hyperlink>
        </w:p>
        <w:p w14:paraId="195E6E1B"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401" w:history="1">
            <w:r w:rsidRPr="000F5DB1">
              <w:rPr>
                <w:rStyle w:val="Hyperlink"/>
                <w:noProof/>
              </w:rPr>
              <w:t>1.1.14.</w:t>
            </w:r>
            <w:r>
              <w:rPr>
                <w:rFonts w:eastAsiaTheme="minorEastAsia" w:cstheme="minorBidi"/>
                <w:noProof/>
                <w:color w:val="auto"/>
                <w:sz w:val="24"/>
                <w:szCs w:val="24"/>
                <w:lang w:eastAsia="en-US"/>
              </w:rPr>
              <w:tab/>
            </w:r>
            <w:r w:rsidRPr="000F5DB1">
              <w:rPr>
                <w:rStyle w:val="Hyperlink"/>
                <w:noProof/>
              </w:rPr>
              <w:t>Warnings</w:t>
            </w:r>
            <w:r>
              <w:rPr>
                <w:noProof/>
                <w:webHidden/>
              </w:rPr>
              <w:tab/>
            </w:r>
            <w:r>
              <w:rPr>
                <w:noProof/>
                <w:webHidden/>
              </w:rPr>
              <w:fldChar w:fldCharType="begin"/>
            </w:r>
            <w:r>
              <w:rPr>
                <w:noProof/>
                <w:webHidden/>
              </w:rPr>
              <w:instrText xml:space="preserve"> PAGEREF _Toc436039401 \h </w:instrText>
            </w:r>
            <w:r>
              <w:rPr>
                <w:noProof/>
                <w:webHidden/>
              </w:rPr>
            </w:r>
            <w:r>
              <w:rPr>
                <w:noProof/>
                <w:webHidden/>
              </w:rPr>
              <w:fldChar w:fldCharType="separate"/>
            </w:r>
            <w:r>
              <w:rPr>
                <w:noProof/>
                <w:webHidden/>
              </w:rPr>
              <w:t>19</w:t>
            </w:r>
            <w:r>
              <w:rPr>
                <w:noProof/>
                <w:webHidden/>
              </w:rPr>
              <w:fldChar w:fldCharType="end"/>
            </w:r>
          </w:hyperlink>
        </w:p>
        <w:p w14:paraId="56B2BBF4" w14:textId="77777777" w:rsidR="00F625BB" w:rsidRDefault="00F625BB">
          <w:pPr>
            <w:pStyle w:val="TOC3"/>
            <w:tabs>
              <w:tab w:val="left" w:pos="1440"/>
              <w:tab w:val="right" w:leader="dot" w:pos="9552"/>
            </w:tabs>
            <w:rPr>
              <w:rFonts w:eastAsiaTheme="minorEastAsia" w:cstheme="minorBidi"/>
              <w:noProof/>
              <w:color w:val="auto"/>
              <w:sz w:val="24"/>
              <w:szCs w:val="24"/>
              <w:lang w:eastAsia="en-US"/>
            </w:rPr>
          </w:pPr>
          <w:hyperlink w:anchor="_Toc436039402" w:history="1">
            <w:r w:rsidRPr="000F5DB1">
              <w:rPr>
                <w:rStyle w:val="Hyperlink"/>
                <w:noProof/>
              </w:rPr>
              <w:t>1.1.15.</w:t>
            </w:r>
            <w:r>
              <w:rPr>
                <w:rFonts w:eastAsiaTheme="minorEastAsia" w:cstheme="minorBidi"/>
                <w:noProof/>
                <w:color w:val="auto"/>
                <w:sz w:val="24"/>
                <w:szCs w:val="24"/>
                <w:lang w:eastAsia="en-US"/>
              </w:rPr>
              <w:tab/>
            </w:r>
            <w:r w:rsidRPr="000F5DB1">
              <w:rPr>
                <w:rStyle w:val="Hyperlink"/>
                <w:noProof/>
              </w:rPr>
              <w:t>Incidents</w:t>
            </w:r>
            <w:r>
              <w:rPr>
                <w:noProof/>
                <w:webHidden/>
              </w:rPr>
              <w:tab/>
            </w:r>
            <w:r>
              <w:rPr>
                <w:noProof/>
                <w:webHidden/>
              </w:rPr>
              <w:fldChar w:fldCharType="begin"/>
            </w:r>
            <w:r>
              <w:rPr>
                <w:noProof/>
                <w:webHidden/>
              </w:rPr>
              <w:instrText xml:space="preserve"> PAGEREF _Toc436039402 \h </w:instrText>
            </w:r>
            <w:r>
              <w:rPr>
                <w:noProof/>
                <w:webHidden/>
              </w:rPr>
            </w:r>
            <w:r>
              <w:rPr>
                <w:noProof/>
                <w:webHidden/>
              </w:rPr>
              <w:fldChar w:fldCharType="separate"/>
            </w:r>
            <w:r>
              <w:rPr>
                <w:noProof/>
                <w:webHidden/>
              </w:rPr>
              <w:t>22</w:t>
            </w:r>
            <w:r>
              <w:rPr>
                <w:noProof/>
                <w:webHidden/>
              </w:rPr>
              <w:fldChar w:fldCharType="end"/>
            </w:r>
          </w:hyperlink>
        </w:p>
        <w:p w14:paraId="21E157AF"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3" w:history="1">
            <w:r w:rsidRPr="000F5DB1">
              <w:rPr>
                <w:rStyle w:val="Hyperlink"/>
                <w:noProof/>
              </w:rPr>
              <w:t>2.4.</w:t>
            </w:r>
            <w:r>
              <w:rPr>
                <w:rFonts w:eastAsiaTheme="minorEastAsia" w:cstheme="minorBidi"/>
                <w:b w:val="0"/>
                <w:noProof/>
                <w:color w:val="auto"/>
                <w:sz w:val="24"/>
                <w:szCs w:val="24"/>
                <w:lang w:eastAsia="en-US"/>
              </w:rPr>
              <w:tab/>
            </w:r>
            <w:r w:rsidRPr="000F5DB1">
              <w:rPr>
                <w:rStyle w:val="Hyperlink"/>
                <w:noProof/>
              </w:rPr>
              <w:t>Osom Processor</w:t>
            </w:r>
            <w:r>
              <w:rPr>
                <w:noProof/>
                <w:webHidden/>
              </w:rPr>
              <w:tab/>
            </w:r>
            <w:r>
              <w:rPr>
                <w:noProof/>
                <w:webHidden/>
              </w:rPr>
              <w:fldChar w:fldCharType="begin"/>
            </w:r>
            <w:r>
              <w:rPr>
                <w:noProof/>
                <w:webHidden/>
              </w:rPr>
              <w:instrText xml:space="preserve"> PAGEREF _Toc436039403 \h </w:instrText>
            </w:r>
            <w:r>
              <w:rPr>
                <w:noProof/>
                <w:webHidden/>
              </w:rPr>
            </w:r>
            <w:r>
              <w:rPr>
                <w:noProof/>
                <w:webHidden/>
              </w:rPr>
              <w:fldChar w:fldCharType="separate"/>
            </w:r>
            <w:r>
              <w:rPr>
                <w:noProof/>
                <w:webHidden/>
              </w:rPr>
              <w:t>23</w:t>
            </w:r>
            <w:r>
              <w:rPr>
                <w:noProof/>
                <w:webHidden/>
              </w:rPr>
              <w:fldChar w:fldCharType="end"/>
            </w:r>
          </w:hyperlink>
        </w:p>
        <w:p w14:paraId="5CED9875"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4" w:history="1">
            <w:r w:rsidRPr="000F5DB1">
              <w:rPr>
                <w:rStyle w:val="Hyperlink"/>
                <w:noProof/>
              </w:rPr>
              <w:t>2.5.</w:t>
            </w:r>
            <w:r>
              <w:rPr>
                <w:rFonts w:eastAsiaTheme="minorEastAsia" w:cstheme="minorBidi"/>
                <w:b w:val="0"/>
                <w:noProof/>
                <w:color w:val="auto"/>
                <w:sz w:val="24"/>
                <w:szCs w:val="24"/>
                <w:lang w:eastAsia="en-US"/>
              </w:rPr>
              <w:tab/>
            </w:r>
            <w:r w:rsidRPr="000F5DB1">
              <w:rPr>
                <w:rStyle w:val="Hyperlink"/>
                <w:noProof/>
              </w:rPr>
              <w:t>LeafletJS</w:t>
            </w:r>
            <w:r>
              <w:rPr>
                <w:noProof/>
                <w:webHidden/>
              </w:rPr>
              <w:tab/>
            </w:r>
            <w:r>
              <w:rPr>
                <w:noProof/>
                <w:webHidden/>
              </w:rPr>
              <w:fldChar w:fldCharType="begin"/>
            </w:r>
            <w:r>
              <w:rPr>
                <w:noProof/>
                <w:webHidden/>
              </w:rPr>
              <w:instrText xml:space="preserve"> PAGEREF _Toc436039404 \h </w:instrText>
            </w:r>
            <w:r>
              <w:rPr>
                <w:noProof/>
                <w:webHidden/>
              </w:rPr>
            </w:r>
            <w:r>
              <w:rPr>
                <w:noProof/>
                <w:webHidden/>
              </w:rPr>
              <w:fldChar w:fldCharType="separate"/>
            </w:r>
            <w:r>
              <w:rPr>
                <w:noProof/>
                <w:webHidden/>
              </w:rPr>
              <w:t>27</w:t>
            </w:r>
            <w:r>
              <w:rPr>
                <w:noProof/>
                <w:webHidden/>
              </w:rPr>
              <w:fldChar w:fldCharType="end"/>
            </w:r>
          </w:hyperlink>
        </w:p>
        <w:p w14:paraId="21FEB013"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5" w:history="1">
            <w:r w:rsidRPr="000F5DB1">
              <w:rPr>
                <w:rStyle w:val="Hyperlink"/>
                <w:noProof/>
              </w:rPr>
              <w:t>2.6.</w:t>
            </w:r>
            <w:r>
              <w:rPr>
                <w:rFonts w:eastAsiaTheme="minorEastAsia" w:cstheme="minorBidi"/>
                <w:b w:val="0"/>
                <w:noProof/>
                <w:color w:val="auto"/>
                <w:sz w:val="24"/>
                <w:szCs w:val="24"/>
                <w:lang w:eastAsia="en-US"/>
              </w:rPr>
              <w:tab/>
            </w:r>
            <w:r w:rsidRPr="000F5DB1">
              <w:rPr>
                <w:rStyle w:val="Hyperlink"/>
                <w:noProof/>
              </w:rPr>
              <w:t>Gulpfile.js</w:t>
            </w:r>
            <w:r>
              <w:rPr>
                <w:noProof/>
                <w:webHidden/>
              </w:rPr>
              <w:tab/>
            </w:r>
            <w:r>
              <w:rPr>
                <w:noProof/>
                <w:webHidden/>
              </w:rPr>
              <w:fldChar w:fldCharType="begin"/>
            </w:r>
            <w:r>
              <w:rPr>
                <w:noProof/>
                <w:webHidden/>
              </w:rPr>
              <w:instrText xml:space="preserve"> PAGEREF _Toc436039405 \h </w:instrText>
            </w:r>
            <w:r>
              <w:rPr>
                <w:noProof/>
                <w:webHidden/>
              </w:rPr>
            </w:r>
            <w:r>
              <w:rPr>
                <w:noProof/>
                <w:webHidden/>
              </w:rPr>
              <w:fldChar w:fldCharType="separate"/>
            </w:r>
            <w:r>
              <w:rPr>
                <w:noProof/>
                <w:webHidden/>
              </w:rPr>
              <w:t>27</w:t>
            </w:r>
            <w:r>
              <w:rPr>
                <w:noProof/>
                <w:webHidden/>
              </w:rPr>
              <w:fldChar w:fldCharType="end"/>
            </w:r>
          </w:hyperlink>
        </w:p>
        <w:p w14:paraId="42B58E23"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6" w:history="1">
            <w:r w:rsidRPr="000F5DB1">
              <w:rPr>
                <w:rStyle w:val="Hyperlink"/>
                <w:noProof/>
              </w:rPr>
              <w:t>2.7.</w:t>
            </w:r>
            <w:r>
              <w:rPr>
                <w:rFonts w:eastAsiaTheme="minorEastAsia" w:cstheme="minorBidi"/>
                <w:b w:val="0"/>
                <w:noProof/>
                <w:color w:val="auto"/>
                <w:sz w:val="24"/>
                <w:szCs w:val="24"/>
                <w:lang w:eastAsia="en-US"/>
              </w:rPr>
              <w:tab/>
            </w:r>
            <w:r w:rsidRPr="000F5DB1">
              <w:rPr>
                <w:rStyle w:val="Hyperlink"/>
                <w:noProof/>
              </w:rPr>
              <w:t>Handlebar Templates</w:t>
            </w:r>
            <w:r>
              <w:rPr>
                <w:noProof/>
                <w:webHidden/>
              </w:rPr>
              <w:tab/>
            </w:r>
            <w:r>
              <w:rPr>
                <w:noProof/>
                <w:webHidden/>
              </w:rPr>
              <w:fldChar w:fldCharType="begin"/>
            </w:r>
            <w:r>
              <w:rPr>
                <w:noProof/>
                <w:webHidden/>
              </w:rPr>
              <w:instrText xml:space="preserve"> PAGEREF _Toc436039406 \h </w:instrText>
            </w:r>
            <w:r>
              <w:rPr>
                <w:noProof/>
                <w:webHidden/>
              </w:rPr>
            </w:r>
            <w:r>
              <w:rPr>
                <w:noProof/>
                <w:webHidden/>
              </w:rPr>
              <w:fldChar w:fldCharType="separate"/>
            </w:r>
            <w:r>
              <w:rPr>
                <w:noProof/>
                <w:webHidden/>
              </w:rPr>
              <w:t>28</w:t>
            </w:r>
            <w:r>
              <w:rPr>
                <w:noProof/>
                <w:webHidden/>
              </w:rPr>
              <w:fldChar w:fldCharType="end"/>
            </w:r>
          </w:hyperlink>
        </w:p>
        <w:p w14:paraId="4A1AA842"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7" w:history="1">
            <w:r w:rsidRPr="000F5DB1">
              <w:rPr>
                <w:rStyle w:val="Hyperlink"/>
                <w:noProof/>
              </w:rPr>
              <w:t>2.8.</w:t>
            </w:r>
            <w:r>
              <w:rPr>
                <w:rFonts w:eastAsiaTheme="minorEastAsia" w:cstheme="minorBidi"/>
                <w:b w:val="0"/>
                <w:noProof/>
                <w:color w:val="auto"/>
                <w:sz w:val="24"/>
                <w:szCs w:val="24"/>
                <w:lang w:eastAsia="en-US"/>
              </w:rPr>
              <w:tab/>
            </w:r>
            <w:r w:rsidRPr="000F5DB1">
              <w:rPr>
                <w:rStyle w:val="Hyperlink"/>
                <w:noProof/>
              </w:rPr>
              <w:t>Test Driven Development</w:t>
            </w:r>
            <w:r>
              <w:rPr>
                <w:noProof/>
                <w:webHidden/>
              </w:rPr>
              <w:tab/>
            </w:r>
            <w:r>
              <w:rPr>
                <w:noProof/>
                <w:webHidden/>
              </w:rPr>
              <w:fldChar w:fldCharType="begin"/>
            </w:r>
            <w:r>
              <w:rPr>
                <w:noProof/>
                <w:webHidden/>
              </w:rPr>
              <w:instrText xml:space="preserve"> PAGEREF _Toc436039407 \h </w:instrText>
            </w:r>
            <w:r>
              <w:rPr>
                <w:noProof/>
                <w:webHidden/>
              </w:rPr>
            </w:r>
            <w:r>
              <w:rPr>
                <w:noProof/>
                <w:webHidden/>
              </w:rPr>
              <w:fldChar w:fldCharType="separate"/>
            </w:r>
            <w:r>
              <w:rPr>
                <w:noProof/>
                <w:webHidden/>
              </w:rPr>
              <w:t>28</w:t>
            </w:r>
            <w:r>
              <w:rPr>
                <w:noProof/>
                <w:webHidden/>
              </w:rPr>
              <w:fldChar w:fldCharType="end"/>
            </w:r>
          </w:hyperlink>
        </w:p>
        <w:p w14:paraId="7BB5DA1E"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8" w:history="1">
            <w:r w:rsidRPr="000F5DB1">
              <w:rPr>
                <w:rStyle w:val="Hyperlink"/>
                <w:noProof/>
              </w:rPr>
              <w:t>2.9.</w:t>
            </w:r>
            <w:r>
              <w:rPr>
                <w:rFonts w:eastAsiaTheme="minorEastAsia" w:cstheme="minorBidi"/>
                <w:b w:val="0"/>
                <w:noProof/>
                <w:color w:val="auto"/>
                <w:sz w:val="24"/>
                <w:szCs w:val="24"/>
                <w:lang w:eastAsia="en-US"/>
              </w:rPr>
              <w:tab/>
            </w:r>
            <w:r w:rsidRPr="000F5DB1">
              <w:rPr>
                <w:rStyle w:val="Hyperlink"/>
                <w:noProof/>
              </w:rPr>
              <w:t>Deployment</w:t>
            </w:r>
            <w:r>
              <w:rPr>
                <w:noProof/>
                <w:webHidden/>
              </w:rPr>
              <w:tab/>
            </w:r>
            <w:r>
              <w:rPr>
                <w:noProof/>
                <w:webHidden/>
              </w:rPr>
              <w:fldChar w:fldCharType="begin"/>
            </w:r>
            <w:r>
              <w:rPr>
                <w:noProof/>
                <w:webHidden/>
              </w:rPr>
              <w:instrText xml:space="preserve"> PAGEREF _Toc436039408 \h </w:instrText>
            </w:r>
            <w:r>
              <w:rPr>
                <w:noProof/>
                <w:webHidden/>
              </w:rPr>
            </w:r>
            <w:r>
              <w:rPr>
                <w:noProof/>
                <w:webHidden/>
              </w:rPr>
              <w:fldChar w:fldCharType="separate"/>
            </w:r>
            <w:r>
              <w:rPr>
                <w:noProof/>
                <w:webHidden/>
              </w:rPr>
              <w:t>28</w:t>
            </w:r>
            <w:r>
              <w:rPr>
                <w:noProof/>
                <w:webHidden/>
              </w:rPr>
              <w:fldChar w:fldCharType="end"/>
            </w:r>
          </w:hyperlink>
        </w:p>
        <w:p w14:paraId="0A7DB18E" w14:textId="77777777" w:rsidR="00F625BB" w:rsidRDefault="00F625BB">
          <w:pPr>
            <w:pStyle w:val="TOC2"/>
            <w:tabs>
              <w:tab w:val="left" w:pos="960"/>
              <w:tab w:val="right" w:leader="dot" w:pos="9552"/>
            </w:tabs>
            <w:rPr>
              <w:rFonts w:eastAsiaTheme="minorEastAsia" w:cstheme="minorBidi"/>
              <w:b w:val="0"/>
              <w:noProof/>
              <w:color w:val="auto"/>
              <w:sz w:val="24"/>
              <w:szCs w:val="24"/>
              <w:lang w:eastAsia="en-US"/>
            </w:rPr>
          </w:pPr>
          <w:hyperlink w:anchor="_Toc436039409" w:history="1">
            <w:r w:rsidRPr="000F5DB1">
              <w:rPr>
                <w:rStyle w:val="Hyperlink"/>
                <w:noProof/>
              </w:rPr>
              <w:t>2.10.</w:t>
            </w:r>
            <w:r>
              <w:rPr>
                <w:rFonts w:eastAsiaTheme="minorEastAsia" w:cstheme="minorBidi"/>
                <w:b w:val="0"/>
                <w:noProof/>
                <w:color w:val="auto"/>
                <w:sz w:val="24"/>
                <w:szCs w:val="24"/>
                <w:lang w:eastAsia="en-US"/>
              </w:rPr>
              <w:tab/>
            </w:r>
            <w:r w:rsidRPr="000F5DB1">
              <w:rPr>
                <w:rStyle w:val="Hyperlink"/>
                <w:noProof/>
              </w:rPr>
              <w:t>Testing</w:t>
            </w:r>
            <w:r>
              <w:rPr>
                <w:noProof/>
                <w:webHidden/>
              </w:rPr>
              <w:tab/>
            </w:r>
            <w:r>
              <w:rPr>
                <w:noProof/>
                <w:webHidden/>
              </w:rPr>
              <w:fldChar w:fldCharType="begin"/>
            </w:r>
            <w:r>
              <w:rPr>
                <w:noProof/>
                <w:webHidden/>
              </w:rPr>
              <w:instrText xml:space="preserve"> PAGEREF _Toc436039409 \h </w:instrText>
            </w:r>
            <w:r>
              <w:rPr>
                <w:noProof/>
                <w:webHidden/>
              </w:rPr>
            </w:r>
            <w:r>
              <w:rPr>
                <w:noProof/>
                <w:webHidden/>
              </w:rPr>
              <w:fldChar w:fldCharType="separate"/>
            </w:r>
            <w:r>
              <w:rPr>
                <w:noProof/>
                <w:webHidden/>
              </w:rPr>
              <w:t>29</w:t>
            </w:r>
            <w:r>
              <w:rPr>
                <w:noProof/>
                <w:webHidden/>
              </w:rPr>
              <w:fldChar w:fldCharType="end"/>
            </w:r>
          </w:hyperlink>
        </w:p>
        <w:p w14:paraId="1311436B" w14:textId="77777777" w:rsidR="00F625BB" w:rsidRDefault="00F625BB">
          <w:pPr>
            <w:pStyle w:val="TOC1"/>
            <w:tabs>
              <w:tab w:val="left" w:pos="480"/>
              <w:tab w:val="right" w:leader="dot" w:pos="9552"/>
            </w:tabs>
            <w:rPr>
              <w:rFonts w:eastAsiaTheme="minorEastAsia" w:cstheme="minorBidi"/>
              <w:b w:val="0"/>
              <w:noProof/>
              <w:color w:val="auto"/>
              <w:lang w:eastAsia="en-US"/>
            </w:rPr>
          </w:pPr>
          <w:hyperlink w:anchor="_Toc436039410" w:history="1">
            <w:r w:rsidRPr="000F5DB1">
              <w:rPr>
                <w:rStyle w:val="Hyperlink"/>
                <w:noProof/>
              </w:rPr>
              <w:t>3.</w:t>
            </w:r>
            <w:r>
              <w:rPr>
                <w:rFonts w:eastAsiaTheme="minorEastAsia" w:cstheme="minorBidi"/>
                <w:b w:val="0"/>
                <w:noProof/>
                <w:color w:val="auto"/>
                <w:lang w:eastAsia="en-US"/>
              </w:rPr>
              <w:tab/>
            </w:r>
            <w:r w:rsidRPr="000F5DB1">
              <w:rPr>
                <w:rStyle w:val="Hyperlink"/>
                <w:noProof/>
              </w:rPr>
              <w:t>Contacts</w:t>
            </w:r>
            <w:r>
              <w:rPr>
                <w:noProof/>
                <w:webHidden/>
              </w:rPr>
              <w:tab/>
            </w:r>
            <w:r>
              <w:rPr>
                <w:noProof/>
                <w:webHidden/>
              </w:rPr>
              <w:fldChar w:fldCharType="begin"/>
            </w:r>
            <w:r>
              <w:rPr>
                <w:noProof/>
                <w:webHidden/>
              </w:rPr>
              <w:instrText xml:space="preserve"> PAGEREF _Toc436039410 \h </w:instrText>
            </w:r>
            <w:r>
              <w:rPr>
                <w:noProof/>
                <w:webHidden/>
              </w:rPr>
            </w:r>
            <w:r>
              <w:rPr>
                <w:noProof/>
                <w:webHidden/>
              </w:rPr>
              <w:fldChar w:fldCharType="separate"/>
            </w:r>
            <w:r>
              <w:rPr>
                <w:noProof/>
                <w:webHidden/>
              </w:rPr>
              <w:t>29</w:t>
            </w:r>
            <w:r>
              <w:rPr>
                <w:noProof/>
                <w:webHidden/>
              </w:rPr>
              <w:fldChar w:fldCharType="end"/>
            </w:r>
          </w:hyperlink>
        </w:p>
        <w:p w14:paraId="41E4037A" w14:textId="7D3693E4" w:rsidR="00C64DD1" w:rsidRDefault="00C64DD1">
          <w:r>
            <w:rPr>
              <w:b/>
              <w:bCs/>
              <w:noProof/>
            </w:rPr>
            <w:fldChar w:fldCharType="end"/>
          </w:r>
        </w:p>
      </w:sdtContent>
    </w:sdt>
    <w:p w14:paraId="028A06D2" w14:textId="77777777" w:rsidR="00C64DD1" w:rsidRPr="00C64DD1" w:rsidRDefault="00C64DD1" w:rsidP="00C64DD1"/>
    <w:p w14:paraId="1F2198A7" w14:textId="77777777" w:rsidR="001E064B" w:rsidRDefault="00D26CDC">
      <w:pPr>
        <w:pStyle w:val="Heading1"/>
      </w:pPr>
      <w:bookmarkStart w:id="0" w:name="_Toc436039381"/>
      <w:r>
        <w:t>Setting Up</w:t>
      </w:r>
      <w:bookmarkEnd w:id="0"/>
    </w:p>
    <w:p w14:paraId="66E9F97C" w14:textId="77777777" w:rsidR="00D26CDC" w:rsidRDefault="00D26CDC" w:rsidP="00D26CDC">
      <w:pPr>
        <w:pStyle w:val="Heading2"/>
      </w:pPr>
      <w:bookmarkStart w:id="1" w:name="_Toc436039382"/>
      <w:proofErr w:type="spellStart"/>
      <w:r>
        <w:t>Git</w:t>
      </w:r>
      <w:proofErr w:type="spellEnd"/>
      <w:r>
        <w:t xml:space="preserve"> Setup</w:t>
      </w:r>
      <w:bookmarkEnd w:id="1"/>
    </w:p>
    <w:p w14:paraId="3914FA71" w14:textId="77777777" w:rsidR="00D26CDC" w:rsidRPr="00D26CDC" w:rsidRDefault="00D26CDC" w:rsidP="00D26CDC"/>
    <w:p w14:paraId="74D88635" w14:textId="77777777" w:rsidR="00D26CDC" w:rsidRPr="00BB5A86" w:rsidRDefault="00D26CDC" w:rsidP="00D26CDC">
      <w:pPr>
        <w:rPr>
          <w:lang w:val="en-AU"/>
        </w:rPr>
      </w:pPr>
      <w:r w:rsidRPr="00BB5A86">
        <w:rPr>
          <w:lang w:val="en-AU"/>
        </w:rPr>
        <w:t># EMCOP EM-Public</w:t>
      </w:r>
    </w:p>
    <w:p w14:paraId="31A19232" w14:textId="77777777" w:rsidR="00D26CDC" w:rsidRPr="00BB5A86" w:rsidRDefault="00D26CDC" w:rsidP="00D26CDC">
      <w:pPr>
        <w:rPr>
          <w:lang w:val="en-AU"/>
        </w:rPr>
      </w:pPr>
    </w:p>
    <w:p w14:paraId="1E725438" w14:textId="77777777" w:rsidR="00D26CDC" w:rsidRPr="00BB5A86" w:rsidRDefault="00D26CDC" w:rsidP="00D26CDC">
      <w:pPr>
        <w:rPr>
          <w:lang w:val="en-AU"/>
        </w:rPr>
      </w:pPr>
      <w:r w:rsidRPr="00BB5A86">
        <w:rPr>
          <w:lang w:val="en-AU"/>
        </w:rPr>
        <w:t>Public information site for a state overview warnings and advisory site (Vic Emergency replacement).</w:t>
      </w:r>
    </w:p>
    <w:p w14:paraId="2315A9D5" w14:textId="77777777" w:rsidR="00D26CDC" w:rsidRPr="00BB5A86" w:rsidRDefault="00D26CDC" w:rsidP="00D26CDC">
      <w:pPr>
        <w:rPr>
          <w:lang w:val="en-AU"/>
        </w:rPr>
      </w:pPr>
    </w:p>
    <w:p w14:paraId="112120C8" w14:textId="77777777" w:rsidR="00D26CDC" w:rsidRPr="00BB5A86" w:rsidRDefault="00D26CDC" w:rsidP="00D26CDC">
      <w:pPr>
        <w:rPr>
          <w:lang w:val="en-AU"/>
        </w:rPr>
      </w:pPr>
      <w:r w:rsidRPr="00BB5A86">
        <w:rPr>
          <w:lang w:val="en-AU"/>
        </w:rPr>
        <w:t>## git setup</w:t>
      </w:r>
    </w:p>
    <w:p w14:paraId="3EF34850" w14:textId="77777777" w:rsidR="00D26CDC" w:rsidRPr="00BB5A86" w:rsidRDefault="00D26CDC" w:rsidP="00D26CDC">
      <w:pPr>
        <w:rPr>
          <w:lang w:val="en-AU"/>
        </w:rPr>
      </w:pPr>
    </w:p>
    <w:p w14:paraId="1629EC9F" w14:textId="77777777" w:rsidR="00D26CDC" w:rsidRPr="00BB5A86" w:rsidRDefault="00D26CDC" w:rsidP="00D26CDC">
      <w:pPr>
        <w:rPr>
          <w:lang w:val="en-AU"/>
        </w:rPr>
      </w:pPr>
      <w:r w:rsidRPr="00BB5A86">
        <w:rPr>
          <w:lang w:val="en-AU"/>
        </w:rPr>
        <w:t xml:space="preserve">You can clone using </w:t>
      </w:r>
      <w:proofErr w:type="spellStart"/>
      <w:r w:rsidRPr="00BB5A86">
        <w:rPr>
          <w:lang w:val="en-AU"/>
        </w:rPr>
        <w:t>ssh</w:t>
      </w:r>
      <w:proofErr w:type="spellEnd"/>
      <w:r w:rsidRPr="00BB5A86">
        <w:rPr>
          <w:lang w:val="en-AU"/>
        </w:rPr>
        <w:t xml:space="preserve"> with a </w:t>
      </w:r>
      <w:proofErr w:type="spellStart"/>
      <w:r w:rsidRPr="00BB5A86">
        <w:rPr>
          <w:lang w:val="en-AU"/>
        </w:rPr>
        <w:t>preshared</w:t>
      </w:r>
      <w:proofErr w:type="spellEnd"/>
      <w:r w:rsidRPr="00BB5A86">
        <w:rPr>
          <w:lang w:val="en-AU"/>
        </w:rPr>
        <w:t xml:space="preserve"> SSH key with the following command:</w:t>
      </w:r>
    </w:p>
    <w:p w14:paraId="61675525" w14:textId="77777777" w:rsidR="00D26CDC" w:rsidRPr="00BB5A86" w:rsidRDefault="00D26CDC" w:rsidP="00D26CDC">
      <w:pPr>
        <w:rPr>
          <w:lang w:val="en-AU"/>
        </w:rPr>
      </w:pPr>
    </w:p>
    <w:p w14:paraId="543A4DEC" w14:textId="77777777" w:rsidR="00D26CDC" w:rsidRPr="00BB5A86" w:rsidRDefault="00D26CDC" w:rsidP="00D26CDC">
      <w:pPr>
        <w:rPr>
          <w:lang w:val="en-AU"/>
        </w:rPr>
      </w:pPr>
      <w:r w:rsidRPr="00BB5A86">
        <w:rPr>
          <w:lang w:val="en-AU"/>
        </w:rPr>
        <w:t xml:space="preserve">    git clone ssh://git@gitlab7.tools.vine.vic.gov.au:2022/empublic/web-src.git</w:t>
      </w:r>
    </w:p>
    <w:p w14:paraId="5BCC3CA3" w14:textId="77777777" w:rsidR="00D26CDC" w:rsidRPr="00BB5A86" w:rsidRDefault="00D26CDC" w:rsidP="00D26CDC">
      <w:pPr>
        <w:rPr>
          <w:lang w:val="en-AU"/>
        </w:rPr>
      </w:pPr>
    </w:p>
    <w:p w14:paraId="453F1441" w14:textId="77777777" w:rsidR="00D26CDC" w:rsidRPr="00BB5A86" w:rsidRDefault="00D26CDC" w:rsidP="00D26CDC">
      <w:pPr>
        <w:rPr>
          <w:lang w:val="en-AU"/>
        </w:rPr>
      </w:pPr>
      <w:r w:rsidRPr="00BB5A86">
        <w:rPr>
          <w:lang w:val="en-AU"/>
        </w:rPr>
        <w:t>## Setup</w:t>
      </w:r>
    </w:p>
    <w:p w14:paraId="1FF8CFB1" w14:textId="77777777" w:rsidR="00D26CDC" w:rsidRPr="00BB5A86" w:rsidRDefault="00D26CDC" w:rsidP="00D26CDC">
      <w:pPr>
        <w:rPr>
          <w:lang w:val="en-AU"/>
        </w:rPr>
      </w:pPr>
    </w:p>
    <w:p w14:paraId="2744771E" w14:textId="77777777" w:rsidR="00D26CDC" w:rsidRPr="00BB5A86" w:rsidRDefault="00D26CDC" w:rsidP="00D26CDC">
      <w:pPr>
        <w:rPr>
          <w:lang w:val="en-AU"/>
        </w:rPr>
      </w:pPr>
      <w:r w:rsidRPr="00BB5A86">
        <w:rPr>
          <w:lang w:val="en-AU"/>
        </w:rPr>
        <w:lastRenderedPageBreak/>
        <w:t>You will need `</w:t>
      </w:r>
      <w:proofErr w:type="spellStart"/>
      <w:r w:rsidRPr="00BB5A86">
        <w:rPr>
          <w:lang w:val="en-AU"/>
        </w:rPr>
        <w:t>NodeJS</w:t>
      </w:r>
      <w:proofErr w:type="spellEnd"/>
      <w:r w:rsidRPr="00BB5A86">
        <w:rPr>
          <w:lang w:val="en-AU"/>
        </w:rPr>
        <w:t>` installed. At time of writing the minimum node version used is `0.10.31`. You can either install **node** from [`brew</w:t>
      </w:r>
      <w:proofErr w:type="gramStart"/>
      <w:r w:rsidRPr="00BB5A86">
        <w:rPr>
          <w:lang w:val="en-AU"/>
        </w:rPr>
        <w:t>`](</w:t>
      </w:r>
      <w:proofErr w:type="gramEnd"/>
      <w:r w:rsidRPr="00BB5A86">
        <w:rPr>
          <w:lang w:val="en-AU"/>
        </w:rPr>
        <w:t>http://brew.sh/) if you are on a Mac OS or download a binary from [</w:t>
      </w:r>
      <w:proofErr w:type="spellStart"/>
      <w:r w:rsidRPr="00BB5A86">
        <w:rPr>
          <w:lang w:val="en-AU"/>
        </w:rPr>
        <w:t>NodeJS</w:t>
      </w:r>
      <w:proofErr w:type="spellEnd"/>
      <w:r w:rsidRPr="00BB5A86">
        <w:rPr>
          <w:lang w:val="en-AU"/>
        </w:rPr>
        <w:t xml:space="preserve"> download page](http://nodejs.org/download/).</w:t>
      </w:r>
    </w:p>
    <w:p w14:paraId="089A8E1F" w14:textId="77777777" w:rsidR="00D26CDC" w:rsidRPr="00BB5A86" w:rsidRDefault="00D26CDC" w:rsidP="00D26CDC">
      <w:pPr>
        <w:rPr>
          <w:lang w:val="en-AU"/>
        </w:rPr>
      </w:pPr>
    </w:p>
    <w:p w14:paraId="2C4AF508" w14:textId="77777777" w:rsidR="00D26CDC" w:rsidRPr="00BB5A86" w:rsidRDefault="00D26CDC" w:rsidP="00D26CDC">
      <w:pPr>
        <w:rPr>
          <w:lang w:val="en-AU"/>
        </w:rPr>
      </w:pPr>
      <w:r w:rsidRPr="00BB5A86">
        <w:rPr>
          <w:lang w:val="en-AU"/>
        </w:rPr>
        <w:t>### Windows</w:t>
      </w:r>
    </w:p>
    <w:p w14:paraId="52A70F78" w14:textId="77777777" w:rsidR="00D26CDC" w:rsidRPr="00BB5A86" w:rsidRDefault="00D26CDC" w:rsidP="00D26CDC">
      <w:pPr>
        <w:rPr>
          <w:lang w:val="en-AU"/>
        </w:rPr>
      </w:pPr>
    </w:p>
    <w:p w14:paraId="6E094715" w14:textId="77777777" w:rsidR="00D26CDC" w:rsidRPr="00BB5A86" w:rsidRDefault="00D26CDC" w:rsidP="00D26CDC">
      <w:pPr>
        <w:rPr>
          <w:lang w:val="en-AU"/>
        </w:rPr>
      </w:pPr>
      <w:r w:rsidRPr="00BB5A86">
        <w:rPr>
          <w:lang w:val="en-AU"/>
        </w:rPr>
        <w:t>On Windows you will need to install some additional tooling, including the following:</w:t>
      </w:r>
    </w:p>
    <w:p w14:paraId="74F8DE52" w14:textId="77777777" w:rsidR="00D26CDC" w:rsidRPr="00BB5A86" w:rsidRDefault="00D26CDC" w:rsidP="00D26CDC">
      <w:pPr>
        <w:rPr>
          <w:lang w:val="en-AU"/>
        </w:rPr>
      </w:pPr>
    </w:p>
    <w:p w14:paraId="0A75ECFF" w14:textId="77777777" w:rsidR="00D26CDC" w:rsidRPr="00BB5A86" w:rsidRDefault="00D26CDC" w:rsidP="00D26CDC">
      <w:pPr>
        <w:rPr>
          <w:lang w:val="en-AU"/>
        </w:rPr>
      </w:pPr>
      <w:r w:rsidRPr="00BB5A86">
        <w:rPr>
          <w:lang w:val="en-AU"/>
        </w:rPr>
        <w:t xml:space="preserve">* [Python </w:t>
      </w:r>
      <w:proofErr w:type="gramStart"/>
      <w:r w:rsidRPr="00BB5A86">
        <w:rPr>
          <w:lang w:val="en-AU"/>
        </w:rPr>
        <w:t>2.7.10](</w:t>
      </w:r>
      <w:proofErr w:type="gramEnd"/>
      <w:r w:rsidRPr="00BB5A86">
        <w:rPr>
          <w:lang w:val="en-AU"/>
        </w:rPr>
        <w:t>https://www.python.org/downloads/windows/)</w:t>
      </w:r>
    </w:p>
    <w:p w14:paraId="6911BA31" w14:textId="77777777" w:rsidR="00D26CDC" w:rsidRPr="00BB5A86" w:rsidRDefault="00D26CDC" w:rsidP="00D26CDC">
      <w:pPr>
        <w:rPr>
          <w:lang w:val="en-AU"/>
        </w:rPr>
      </w:pPr>
    </w:p>
    <w:p w14:paraId="6820D58C" w14:textId="77777777" w:rsidR="00D26CDC" w:rsidRPr="00BB5A86" w:rsidRDefault="00D26CDC" w:rsidP="00D26CDC">
      <w:pPr>
        <w:rPr>
          <w:lang w:val="en-AU"/>
        </w:rPr>
      </w:pPr>
      <w:r w:rsidRPr="00BB5A86">
        <w:rPr>
          <w:lang w:val="en-AU"/>
        </w:rPr>
        <w:t>### All platforms</w:t>
      </w:r>
    </w:p>
    <w:p w14:paraId="4EAD3D57" w14:textId="77777777" w:rsidR="00D26CDC" w:rsidRPr="00BB5A86" w:rsidRDefault="00D26CDC" w:rsidP="00D26CDC">
      <w:pPr>
        <w:rPr>
          <w:lang w:val="en-AU"/>
        </w:rPr>
      </w:pPr>
    </w:p>
    <w:p w14:paraId="67171882" w14:textId="77777777" w:rsidR="00D26CDC" w:rsidRPr="00BB5A86" w:rsidRDefault="00D26CDC" w:rsidP="00D26CDC">
      <w:pPr>
        <w:rPr>
          <w:lang w:val="en-AU"/>
        </w:rPr>
      </w:pPr>
      <w:r w:rsidRPr="00BB5A86">
        <w:rPr>
          <w:lang w:val="en-AU"/>
        </w:rPr>
        <w:t>After you install you will need a couple of other things, namely [Bower](http://bower.io/) and [Gulp](gulpjs.com). To install them run the following:</w:t>
      </w:r>
    </w:p>
    <w:p w14:paraId="7C140E43" w14:textId="77777777" w:rsidR="00D26CDC" w:rsidRPr="00BB5A86" w:rsidRDefault="00D26CDC" w:rsidP="00D26CDC">
      <w:pPr>
        <w:rPr>
          <w:lang w:val="en-AU"/>
        </w:rPr>
      </w:pPr>
    </w:p>
    <w:p w14:paraId="287414C8" w14:textId="77777777" w:rsidR="00D26CDC" w:rsidRPr="00BB5A86" w:rsidRDefault="00D26CDC" w:rsidP="00D26CDC">
      <w:pPr>
        <w:rPr>
          <w:lang w:val="en-AU"/>
        </w:rPr>
      </w:pPr>
      <w:r w:rsidRPr="00BB5A86">
        <w:rPr>
          <w:lang w:val="en-AU"/>
        </w:rPr>
        <w:t xml:space="preserve">    </w:t>
      </w:r>
      <w:proofErr w:type="spellStart"/>
      <w:r w:rsidRPr="00BB5A86">
        <w:rPr>
          <w:lang w:val="en-AU"/>
        </w:rPr>
        <w:t>npm</w:t>
      </w:r>
      <w:proofErr w:type="spellEnd"/>
      <w:r w:rsidRPr="00BB5A86">
        <w:rPr>
          <w:lang w:val="en-AU"/>
        </w:rPr>
        <w:t xml:space="preserve"> install -g bower gulp</w:t>
      </w:r>
    </w:p>
    <w:p w14:paraId="084DFAA0" w14:textId="77777777" w:rsidR="00D26CDC" w:rsidRPr="00BB5A86" w:rsidRDefault="00D26CDC" w:rsidP="00D26CDC">
      <w:pPr>
        <w:rPr>
          <w:lang w:val="en-AU"/>
        </w:rPr>
      </w:pPr>
    </w:p>
    <w:p w14:paraId="329487EB" w14:textId="77777777" w:rsidR="00D26CDC" w:rsidRPr="00BB5A86" w:rsidRDefault="00D26CDC" w:rsidP="00D26CDC">
      <w:pPr>
        <w:rPr>
          <w:lang w:val="en-AU"/>
        </w:rPr>
      </w:pPr>
      <w:r w:rsidRPr="00BB5A86">
        <w:rPr>
          <w:lang w:val="en-AU"/>
        </w:rPr>
        <w:t>Then you will have to run the below commands in the `</w:t>
      </w:r>
      <w:proofErr w:type="spellStart"/>
      <w:r w:rsidRPr="00BB5A86">
        <w:rPr>
          <w:lang w:val="en-AU"/>
        </w:rPr>
        <w:t>em</w:t>
      </w:r>
      <w:proofErr w:type="spellEnd"/>
      <w:r w:rsidRPr="00BB5A86">
        <w:rPr>
          <w:lang w:val="en-AU"/>
        </w:rPr>
        <w:t>-public` folder:</w:t>
      </w:r>
    </w:p>
    <w:p w14:paraId="072F1A44" w14:textId="77777777" w:rsidR="00D26CDC" w:rsidRPr="00BB5A86" w:rsidRDefault="00D26CDC" w:rsidP="00D26CDC">
      <w:pPr>
        <w:rPr>
          <w:lang w:val="en-AU"/>
        </w:rPr>
      </w:pPr>
    </w:p>
    <w:p w14:paraId="350F58A7" w14:textId="77777777" w:rsidR="00D26CDC" w:rsidRPr="00BB5A86" w:rsidRDefault="00D26CDC" w:rsidP="00D26CDC">
      <w:pPr>
        <w:rPr>
          <w:lang w:val="en-AU"/>
        </w:rPr>
      </w:pPr>
      <w:r w:rsidRPr="00BB5A86">
        <w:rPr>
          <w:lang w:val="en-AU"/>
        </w:rPr>
        <w:t xml:space="preserve">    bower install</w:t>
      </w:r>
    </w:p>
    <w:p w14:paraId="28C8D01E" w14:textId="77777777" w:rsidR="00D26CDC" w:rsidRPr="00BB5A86" w:rsidRDefault="00D26CDC" w:rsidP="00D26CDC">
      <w:pPr>
        <w:rPr>
          <w:lang w:val="en-AU"/>
        </w:rPr>
      </w:pPr>
      <w:r w:rsidRPr="00BB5A86">
        <w:rPr>
          <w:lang w:val="en-AU"/>
        </w:rPr>
        <w:t xml:space="preserve">    </w:t>
      </w:r>
      <w:proofErr w:type="spellStart"/>
      <w:r w:rsidRPr="00BB5A86">
        <w:rPr>
          <w:lang w:val="en-AU"/>
        </w:rPr>
        <w:t>npm</w:t>
      </w:r>
      <w:proofErr w:type="spellEnd"/>
      <w:r w:rsidRPr="00BB5A86">
        <w:rPr>
          <w:lang w:val="en-AU"/>
        </w:rPr>
        <w:t xml:space="preserve"> install</w:t>
      </w:r>
    </w:p>
    <w:p w14:paraId="3AE4D362" w14:textId="77777777" w:rsidR="00D26CDC" w:rsidRPr="00BB5A86" w:rsidRDefault="00D26CDC" w:rsidP="00D26CDC">
      <w:pPr>
        <w:rPr>
          <w:lang w:val="en-AU"/>
        </w:rPr>
      </w:pPr>
    </w:p>
    <w:p w14:paraId="778E3130" w14:textId="77777777" w:rsidR="00D26CDC" w:rsidRPr="00BB5A86" w:rsidRDefault="00D26CDC" w:rsidP="00D26CDC">
      <w:pPr>
        <w:rPr>
          <w:lang w:val="en-AU"/>
        </w:rPr>
      </w:pPr>
      <w:r w:rsidRPr="00BB5A86">
        <w:rPr>
          <w:lang w:val="en-AU"/>
        </w:rPr>
        <w:lastRenderedPageBreak/>
        <w:t xml:space="preserve">The above will install the dependencies necessary to run the public information site. **Bower** will install front end dependencies such as jQuery and **NPM** will install build tools needed such as SASS </w:t>
      </w:r>
      <w:proofErr w:type="spellStart"/>
      <w:r w:rsidRPr="00BB5A86">
        <w:rPr>
          <w:lang w:val="en-AU"/>
        </w:rPr>
        <w:t>preprocessor</w:t>
      </w:r>
      <w:proofErr w:type="spellEnd"/>
      <w:r w:rsidRPr="00BB5A86">
        <w:rPr>
          <w:lang w:val="en-AU"/>
        </w:rPr>
        <w:t xml:space="preserve">, </w:t>
      </w:r>
      <w:proofErr w:type="spellStart"/>
      <w:r w:rsidRPr="00BB5A86">
        <w:rPr>
          <w:lang w:val="en-AU"/>
        </w:rPr>
        <w:t>JSHint</w:t>
      </w:r>
      <w:proofErr w:type="spellEnd"/>
      <w:r w:rsidRPr="00BB5A86">
        <w:rPr>
          <w:lang w:val="en-AU"/>
        </w:rPr>
        <w:t xml:space="preserve">, </w:t>
      </w:r>
      <w:proofErr w:type="spellStart"/>
      <w:r w:rsidRPr="00BB5A86">
        <w:rPr>
          <w:lang w:val="en-AU"/>
        </w:rPr>
        <w:t>Javascript</w:t>
      </w:r>
      <w:proofErr w:type="spellEnd"/>
      <w:r w:rsidRPr="00BB5A86">
        <w:rPr>
          <w:lang w:val="en-AU"/>
        </w:rPr>
        <w:t xml:space="preserve"> compression tools, etc.</w:t>
      </w:r>
    </w:p>
    <w:p w14:paraId="2501EF6E" w14:textId="77777777" w:rsidR="00D26CDC" w:rsidRPr="00BB5A86" w:rsidRDefault="00D26CDC" w:rsidP="00D26CDC">
      <w:pPr>
        <w:rPr>
          <w:lang w:val="en-AU"/>
        </w:rPr>
      </w:pPr>
    </w:p>
    <w:p w14:paraId="564B2581" w14:textId="77777777" w:rsidR="00D26CDC" w:rsidRPr="00BB5A86" w:rsidRDefault="00D26CDC" w:rsidP="00D26CDC">
      <w:pPr>
        <w:rPr>
          <w:lang w:val="en-AU"/>
        </w:rPr>
      </w:pPr>
      <w:r w:rsidRPr="00BB5A86">
        <w:rPr>
          <w:lang w:val="en-AU"/>
        </w:rPr>
        <w:t>## Running</w:t>
      </w:r>
    </w:p>
    <w:p w14:paraId="1BEA97D6" w14:textId="77777777" w:rsidR="00D26CDC" w:rsidRPr="00BB5A86" w:rsidRDefault="00D26CDC" w:rsidP="00D26CDC">
      <w:pPr>
        <w:rPr>
          <w:lang w:val="en-AU"/>
        </w:rPr>
      </w:pPr>
    </w:p>
    <w:p w14:paraId="11CFBBA5" w14:textId="77777777" w:rsidR="00D26CDC" w:rsidRPr="00BB5A86" w:rsidRDefault="00D26CDC" w:rsidP="00D26CDC">
      <w:pPr>
        <w:rPr>
          <w:lang w:val="en-AU"/>
        </w:rPr>
      </w:pPr>
      <w:r w:rsidRPr="00BB5A86">
        <w:rPr>
          <w:lang w:val="en-AU"/>
        </w:rPr>
        <w:t xml:space="preserve">Gulp will execute SASS </w:t>
      </w:r>
      <w:proofErr w:type="spellStart"/>
      <w:r w:rsidRPr="00BB5A86">
        <w:rPr>
          <w:lang w:val="en-AU"/>
        </w:rPr>
        <w:t>preprocessor</w:t>
      </w:r>
      <w:proofErr w:type="spellEnd"/>
      <w:r w:rsidRPr="00BB5A86">
        <w:rPr>
          <w:lang w:val="en-AU"/>
        </w:rPr>
        <w:t xml:space="preserve">, run </w:t>
      </w:r>
      <w:proofErr w:type="spellStart"/>
      <w:r w:rsidRPr="00BB5A86">
        <w:rPr>
          <w:lang w:val="en-AU"/>
        </w:rPr>
        <w:t>JSHint</w:t>
      </w:r>
      <w:proofErr w:type="spellEnd"/>
      <w:r w:rsidRPr="00BB5A86">
        <w:rPr>
          <w:lang w:val="en-AU"/>
        </w:rPr>
        <w:t xml:space="preserve"> against the </w:t>
      </w:r>
      <w:proofErr w:type="spellStart"/>
      <w:r w:rsidRPr="00BB5A86">
        <w:rPr>
          <w:lang w:val="en-AU"/>
        </w:rPr>
        <w:t>Javascript</w:t>
      </w:r>
      <w:proofErr w:type="spellEnd"/>
      <w:r w:rsidRPr="00BB5A86">
        <w:rPr>
          <w:lang w:val="en-AU"/>
        </w:rPr>
        <w:t xml:space="preserve"> files and compress both of them. It generates a `</w:t>
      </w:r>
      <w:proofErr w:type="spellStart"/>
      <w:r w:rsidRPr="00BB5A86">
        <w:rPr>
          <w:lang w:val="en-AU"/>
        </w:rPr>
        <w:t>dist</w:t>
      </w:r>
      <w:proofErr w:type="spellEnd"/>
      <w:r w:rsidRPr="00BB5A86">
        <w:rPr>
          <w:lang w:val="en-AU"/>
        </w:rPr>
        <w:t xml:space="preserve">` folder which contains the minified version of both </w:t>
      </w:r>
      <w:proofErr w:type="gramStart"/>
      <w:r w:rsidRPr="00BB5A86">
        <w:rPr>
          <w:lang w:val="en-AU"/>
        </w:rPr>
        <w:t>production</w:t>
      </w:r>
      <w:proofErr w:type="gramEnd"/>
      <w:r w:rsidRPr="00BB5A86">
        <w:rPr>
          <w:lang w:val="en-AU"/>
        </w:rPr>
        <w:t xml:space="preserve"> ready.</w:t>
      </w:r>
    </w:p>
    <w:p w14:paraId="695E66AE" w14:textId="77777777" w:rsidR="00D26CDC" w:rsidRPr="00BB5A86" w:rsidRDefault="00D26CDC" w:rsidP="00D26CDC">
      <w:pPr>
        <w:rPr>
          <w:lang w:val="en-AU"/>
        </w:rPr>
      </w:pPr>
    </w:p>
    <w:p w14:paraId="659614D3" w14:textId="77777777" w:rsidR="00D26CDC" w:rsidRPr="00BB5A86" w:rsidRDefault="00D26CDC" w:rsidP="00D26CDC">
      <w:pPr>
        <w:rPr>
          <w:lang w:val="en-AU"/>
        </w:rPr>
      </w:pPr>
      <w:r w:rsidRPr="00BB5A86">
        <w:rPr>
          <w:lang w:val="en-AU"/>
        </w:rPr>
        <w:t>To build everything just run</w:t>
      </w:r>
    </w:p>
    <w:p w14:paraId="49A9C6E8" w14:textId="77777777" w:rsidR="00D26CDC" w:rsidRPr="00BB5A86" w:rsidRDefault="00D26CDC" w:rsidP="00D26CDC">
      <w:pPr>
        <w:rPr>
          <w:lang w:val="en-AU"/>
        </w:rPr>
      </w:pPr>
    </w:p>
    <w:p w14:paraId="11408D79" w14:textId="77777777" w:rsidR="00D26CDC" w:rsidRPr="00BB5A86" w:rsidRDefault="00D26CDC" w:rsidP="00D26CDC">
      <w:pPr>
        <w:rPr>
          <w:lang w:val="en-AU"/>
        </w:rPr>
      </w:pPr>
      <w:r w:rsidRPr="00BB5A86">
        <w:rPr>
          <w:lang w:val="en-AU"/>
        </w:rPr>
        <w:t xml:space="preserve">     gulp</w:t>
      </w:r>
    </w:p>
    <w:p w14:paraId="7480109A" w14:textId="77777777" w:rsidR="00D26CDC" w:rsidRPr="00BB5A86" w:rsidRDefault="00D26CDC" w:rsidP="00D26CDC">
      <w:pPr>
        <w:rPr>
          <w:lang w:val="en-AU"/>
        </w:rPr>
      </w:pPr>
    </w:p>
    <w:p w14:paraId="7009E63E" w14:textId="77777777" w:rsidR="00D26CDC" w:rsidRPr="00BB5A86" w:rsidRDefault="00D26CDC" w:rsidP="00D26CDC">
      <w:pPr>
        <w:rPr>
          <w:lang w:val="en-AU"/>
        </w:rPr>
      </w:pPr>
      <w:r w:rsidRPr="00BB5A86">
        <w:rPr>
          <w:lang w:val="en-AU"/>
        </w:rPr>
        <w:t>## Serving</w:t>
      </w:r>
    </w:p>
    <w:p w14:paraId="46D2D3EE" w14:textId="77777777" w:rsidR="00D26CDC" w:rsidRPr="00BB5A86" w:rsidRDefault="00D26CDC" w:rsidP="00D26CDC">
      <w:pPr>
        <w:rPr>
          <w:lang w:val="en-AU"/>
        </w:rPr>
      </w:pPr>
    </w:p>
    <w:p w14:paraId="21193199" w14:textId="77777777" w:rsidR="00D26CDC" w:rsidRPr="00BB5A86" w:rsidRDefault="00D26CDC" w:rsidP="00D26CDC">
      <w:pPr>
        <w:rPr>
          <w:lang w:val="en-AU"/>
        </w:rPr>
      </w:pPr>
      <w:r w:rsidRPr="00BB5A86">
        <w:rPr>
          <w:lang w:val="en-AU"/>
        </w:rPr>
        <w:t>As part of the development workflow you should be able to change the files and automatically see the changes on your browser. To run a lightweight webserver that will serve the content built simply run</w:t>
      </w:r>
    </w:p>
    <w:p w14:paraId="5E906FC8" w14:textId="77777777" w:rsidR="00D26CDC" w:rsidRPr="00BB5A86" w:rsidRDefault="00D26CDC" w:rsidP="00D26CDC">
      <w:pPr>
        <w:rPr>
          <w:lang w:val="en-AU"/>
        </w:rPr>
      </w:pPr>
    </w:p>
    <w:p w14:paraId="661D2425" w14:textId="77777777" w:rsidR="00D26CDC" w:rsidRPr="00BB5A86" w:rsidRDefault="00D26CDC" w:rsidP="00D26CDC">
      <w:pPr>
        <w:rPr>
          <w:lang w:val="en-AU"/>
        </w:rPr>
      </w:pPr>
      <w:r w:rsidRPr="00BB5A86">
        <w:rPr>
          <w:lang w:val="en-AU"/>
        </w:rPr>
        <w:t xml:space="preserve">    gulp watch</w:t>
      </w:r>
    </w:p>
    <w:p w14:paraId="07008D24" w14:textId="77777777" w:rsidR="00D26CDC" w:rsidRPr="00BB5A86" w:rsidRDefault="00D26CDC" w:rsidP="00D26CDC">
      <w:pPr>
        <w:rPr>
          <w:lang w:val="en-AU"/>
        </w:rPr>
      </w:pPr>
    </w:p>
    <w:p w14:paraId="3B334E8F" w14:textId="77777777" w:rsidR="00D26CDC" w:rsidRPr="00BB5A86" w:rsidRDefault="00D26CDC" w:rsidP="00D26CDC">
      <w:pPr>
        <w:rPr>
          <w:lang w:val="en-AU"/>
        </w:rPr>
      </w:pPr>
      <w:r w:rsidRPr="00BB5A86">
        <w:rPr>
          <w:lang w:val="en-AU"/>
        </w:rPr>
        <w:t>## Building a Distribution Package</w:t>
      </w:r>
    </w:p>
    <w:p w14:paraId="3A598B6E" w14:textId="77777777" w:rsidR="00D26CDC" w:rsidRPr="00BB5A86" w:rsidRDefault="00D26CDC" w:rsidP="00D26CDC">
      <w:pPr>
        <w:rPr>
          <w:lang w:val="en-AU"/>
        </w:rPr>
      </w:pPr>
    </w:p>
    <w:p w14:paraId="1846DFBE" w14:textId="77777777" w:rsidR="00D26CDC" w:rsidRPr="00BB5A86" w:rsidRDefault="00D26CDC" w:rsidP="00D26CDC">
      <w:pPr>
        <w:rPr>
          <w:lang w:val="en-AU"/>
        </w:rPr>
      </w:pPr>
      <w:r w:rsidRPr="00BB5A86">
        <w:rPr>
          <w:lang w:val="en-AU"/>
        </w:rPr>
        <w:t xml:space="preserve">There are various optimisations performed when building for distribution.  The </w:t>
      </w:r>
      <w:proofErr w:type="spellStart"/>
      <w:r w:rsidRPr="00BB5A86">
        <w:rPr>
          <w:lang w:val="en-AU"/>
        </w:rPr>
        <w:t>dist</w:t>
      </w:r>
      <w:proofErr w:type="spellEnd"/>
      <w:r w:rsidRPr="00BB5A86">
        <w:rPr>
          <w:lang w:val="en-AU"/>
        </w:rPr>
        <w:t xml:space="preserve"> target renders, uglifies, compresses, </w:t>
      </w:r>
      <w:proofErr w:type="spellStart"/>
      <w:r w:rsidRPr="00BB5A86">
        <w:rPr>
          <w:lang w:val="en-AU"/>
        </w:rPr>
        <w:t>etc</w:t>
      </w:r>
      <w:proofErr w:type="spellEnd"/>
      <w:r w:rsidRPr="00BB5A86">
        <w:rPr>
          <w:lang w:val="en-AU"/>
        </w:rPr>
        <w:t>:</w:t>
      </w:r>
    </w:p>
    <w:p w14:paraId="72023B43" w14:textId="77777777" w:rsidR="00D26CDC" w:rsidRPr="00BB5A86" w:rsidRDefault="00D26CDC" w:rsidP="00D26CDC">
      <w:pPr>
        <w:rPr>
          <w:lang w:val="en-AU"/>
        </w:rPr>
      </w:pPr>
    </w:p>
    <w:p w14:paraId="5AA85EDE" w14:textId="77777777" w:rsidR="00D26CDC" w:rsidRPr="00BB5A86" w:rsidRDefault="00D26CDC" w:rsidP="00D26CDC">
      <w:pPr>
        <w:rPr>
          <w:lang w:val="en-AU"/>
        </w:rPr>
      </w:pPr>
      <w:r w:rsidRPr="00BB5A86">
        <w:rPr>
          <w:lang w:val="en-AU"/>
        </w:rPr>
        <w:t xml:space="preserve">    gulp </w:t>
      </w:r>
      <w:proofErr w:type="spellStart"/>
      <w:r w:rsidRPr="00BB5A86">
        <w:rPr>
          <w:lang w:val="en-AU"/>
        </w:rPr>
        <w:t>dist</w:t>
      </w:r>
      <w:proofErr w:type="spellEnd"/>
    </w:p>
    <w:p w14:paraId="084C4949" w14:textId="77777777" w:rsidR="00D26CDC" w:rsidRPr="00BB5A86" w:rsidRDefault="00D26CDC" w:rsidP="00D26CDC">
      <w:pPr>
        <w:rPr>
          <w:lang w:val="en-AU"/>
        </w:rPr>
      </w:pPr>
    </w:p>
    <w:p w14:paraId="71A438CD" w14:textId="77777777" w:rsidR="00D26CDC" w:rsidRPr="00BB5A86" w:rsidRDefault="00D26CDC" w:rsidP="00D26CDC">
      <w:pPr>
        <w:rPr>
          <w:lang w:val="en-AU"/>
        </w:rPr>
      </w:pPr>
      <w:r w:rsidRPr="00BB5A86">
        <w:rPr>
          <w:lang w:val="en-AU"/>
        </w:rPr>
        <w:t>The package target creates a zip:</w:t>
      </w:r>
    </w:p>
    <w:p w14:paraId="44241505" w14:textId="77777777" w:rsidR="00D26CDC" w:rsidRPr="00BB5A86" w:rsidRDefault="00D26CDC" w:rsidP="00D26CDC">
      <w:pPr>
        <w:rPr>
          <w:lang w:val="en-AU"/>
        </w:rPr>
      </w:pPr>
    </w:p>
    <w:p w14:paraId="37474718" w14:textId="77777777" w:rsidR="00D26CDC" w:rsidRPr="00BB5A86" w:rsidRDefault="00D26CDC" w:rsidP="00D26CDC">
      <w:pPr>
        <w:rPr>
          <w:lang w:val="en-AU"/>
        </w:rPr>
      </w:pPr>
      <w:r w:rsidRPr="00BB5A86">
        <w:rPr>
          <w:lang w:val="en-AU"/>
        </w:rPr>
        <w:t xml:space="preserve">    gulp package</w:t>
      </w:r>
    </w:p>
    <w:p w14:paraId="447F3B3C" w14:textId="77777777" w:rsidR="00D26CDC" w:rsidRPr="00BB5A86" w:rsidRDefault="00D26CDC" w:rsidP="00D26CDC">
      <w:pPr>
        <w:rPr>
          <w:lang w:val="en-AU"/>
        </w:rPr>
      </w:pPr>
    </w:p>
    <w:p w14:paraId="60104CA1" w14:textId="77777777" w:rsidR="00D26CDC" w:rsidRPr="00BB5A86" w:rsidRDefault="00D26CDC" w:rsidP="00D26CDC">
      <w:pPr>
        <w:rPr>
          <w:lang w:val="en-AU"/>
        </w:rPr>
      </w:pPr>
      <w:r w:rsidRPr="00BB5A86">
        <w:rPr>
          <w:lang w:val="en-AU"/>
        </w:rPr>
        <w:t>## Testing</w:t>
      </w:r>
    </w:p>
    <w:p w14:paraId="6C58A28A" w14:textId="77777777" w:rsidR="00D26CDC" w:rsidRPr="00BB5A86" w:rsidRDefault="00D26CDC" w:rsidP="00D26CDC">
      <w:pPr>
        <w:rPr>
          <w:lang w:val="en-AU"/>
        </w:rPr>
      </w:pPr>
    </w:p>
    <w:p w14:paraId="1F60711C" w14:textId="77777777" w:rsidR="00D26CDC" w:rsidRPr="00BB5A86" w:rsidRDefault="00D26CDC" w:rsidP="00D26CDC">
      <w:pPr>
        <w:rPr>
          <w:lang w:val="en-AU"/>
        </w:rPr>
      </w:pPr>
      <w:r w:rsidRPr="00BB5A86">
        <w:rPr>
          <w:lang w:val="en-AU"/>
        </w:rPr>
        <w:t>There are two testing targets: **unit** and **functional**.</w:t>
      </w:r>
    </w:p>
    <w:p w14:paraId="51E00514" w14:textId="77777777" w:rsidR="00D26CDC" w:rsidRPr="00BB5A86" w:rsidRDefault="00D26CDC" w:rsidP="00D26CDC">
      <w:pPr>
        <w:rPr>
          <w:lang w:val="en-AU"/>
        </w:rPr>
      </w:pPr>
    </w:p>
    <w:p w14:paraId="1A2FBC2A" w14:textId="77777777" w:rsidR="00D26CDC" w:rsidRPr="00BB5A86" w:rsidRDefault="00D26CDC" w:rsidP="00D26CDC">
      <w:pPr>
        <w:rPr>
          <w:lang w:val="en-AU"/>
        </w:rPr>
      </w:pPr>
      <w:r w:rsidRPr="00BB5A86">
        <w:rPr>
          <w:lang w:val="en-AU"/>
        </w:rPr>
        <w:t>### Unit Testing</w:t>
      </w:r>
    </w:p>
    <w:p w14:paraId="34526050" w14:textId="77777777" w:rsidR="00D26CDC" w:rsidRPr="00BB5A86" w:rsidRDefault="00D26CDC" w:rsidP="00D26CDC">
      <w:pPr>
        <w:rPr>
          <w:lang w:val="en-AU"/>
        </w:rPr>
      </w:pPr>
    </w:p>
    <w:p w14:paraId="5745BAB9" w14:textId="77777777" w:rsidR="00D26CDC" w:rsidRPr="00BB5A86" w:rsidRDefault="00D26CDC" w:rsidP="00D26CDC">
      <w:pPr>
        <w:rPr>
          <w:lang w:val="en-AU"/>
        </w:rPr>
      </w:pPr>
      <w:r w:rsidRPr="00BB5A86">
        <w:rPr>
          <w:lang w:val="en-AU"/>
        </w:rPr>
        <w:t>The unit testing lives under `test/unit` and is done using [</w:t>
      </w:r>
      <w:proofErr w:type="spellStart"/>
      <w:r w:rsidRPr="00BB5A86">
        <w:rPr>
          <w:lang w:val="en-AU"/>
        </w:rPr>
        <w:t>KarmaJS</w:t>
      </w:r>
      <w:proofErr w:type="spellEnd"/>
      <w:r w:rsidRPr="00BB5A86">
        <w:rPr>
          <w:lang w:val="en-AU"/>
        </w:rPr>
        <w:t>](karma-runner.github.io) + [Mocha](http://visionmedia.github.io/mocha/) + [Chai](http://chaijs.com/) + [</w:t>
      </w:r>
      <w:proofErr w:type="spellStart"/>
      <w:r w:rsidRPr="00BB5A86">
        <w:rPr>
          <w:lang w:val="en-AU"/>
        </w:rPr>
        <w:t>Sinon</w:t>
      </w:r>
      <w:proofErr w:type="spellEnd"/>
      <w:r w:rsidRPr="00BB5A86">
        <w:rPr>
          <w:lang w:val="en-AU"/>
        </w:rPr>
        <w:t>](</w:t>
      </w:r>
      <w:proofErr w:type="gramStart"/>
      <w:r w:rsidRPr="00BB5A86">
        <w:rPr>
          <w:lang w:val="en-AU"/>
        </w:rPr>
        <w:t>sinonjs.org)...</w:t>
      </w:r>
      <w:proofErr w:type="gramEnd"/>
      <w:r w:rsidRPr="00BB5A86">
        <w:rPr>
          <w:lang w:val="en-AU"/>
        </w:rPr>
        <w:t xml:space="preserve"> explaining:</w:t>
      </w:r>
    </w:p>
    <w:p w14:paraId="291926FF" w14:textId="77777777" w:rsidR="00D26CDC" w:rsidRPr="00BB5A86" w:rsidRDefault="00D26CDC" w:rsidP="00D26CDC">
      <w:pPr>
        <w:rPr>
          <w:lang w:val="en-AU"/>
        </w:rPr>
      </w:pPr>
    </w:p>
    <w:p w14:paraId="44F9CBAB" w14:textId="77777777" w:rsidR="00D26CDC" w:rsidRPr="00BB5A86" w:rsidRDefault="00D26CDC" w:rsidP="00D26CDC">
      <w:pPr>
        <w:rPr>
          <w:lang w:val="en-AU"/>
        </w:rPr>
      </w:pPr>
      <w:r w:rsidRPr="00BB5A86">
        <w:rPr>
          <w:lang w:val="en-AU"/>
        </w:rPr>
        <w:t>* Karma is an agnostic test runner</w:t>
      </w:r>
    </w:p>
    <w:p w14:paraId="3E074074" w14:textId="77777777" w:rsidR="00D26CDC" w:rsidRPr="00BB5A86" w:rsidRDefault="00D26CDC" w:rsidP="00D26CDC">
      <w:pPr>
        <w:rPr>
          <w:lang w:val="en-AU"/>
        </w:rPr>
      </w:pPr>
      <w:r w:rsidRPr="00BB5A86">
        <w:rPr>
          <w:lang w:val="en-AU"/>
        </w:rPr>
        <w:t>* Mocha is a testing library very similar to Jasmine, without the assertions</w:t>
      </w:r>
    </w:p>
    <w:p w14:paraId="37407A1B" w14:textId="77777777" w:rsidR="00D26CDC" w:rsidRPr="00BB5A86" w:rsidRDefault="00D26CDC" w:rsidP="00D26CDC">
      <w:pPr>
        <w:rPr>
          <w:lang w:val="en-AU"/>
        </w:rPr>
      </w:pPr>
      <w:r w:rsidRPr="00BB5A86">
        <w:rPr>
          <w:lang w:val="en-AU"/>
        </w:rPr>
        <w:t xml:space="preserve">* </w:t>
      </w:r>
      <w:proofErr w:type="spellStart"/>
      <w:r w:rsidRPr="00BB5A86">
        <w:rPr>
          <w:lang w:val="en-AU"/>
        </w:rPr>
        <w:t>ChaiJS</w:t>
      </w:r>
      <w:proofErr w:type="spellEnd"/>
      <w:r w:rsidRPr="00BB5A86">
        <w:rPr>
          <w:lang w:val="en-AU"/>
        </w:rPr>
        <w:t xml:space="preserve"> is an assertion library</w:t>
      </w:r>
    </w:p>
    <w:p w14:paraId="3F994117" w14:textId="77777777" w:rsidR="00D26CDC" w:rsidRPr="00BB5A86" w:rsidRDefault="00D26CDC" w:rsidP="00D26CDC">
      <w:pPr>
        <w:rPr>
          <w:lang w:val="en-AU"/>
        </w:rPr>
      </w:pPr>
      <w:r w:rsidRPr="00BB5A86">
        <w:rPr>
          <w:lang w:val="en-AU"/>
        </w:rPr>
        <w:t xml:space="preserve">* </w:t>
      </w:r>
      <w:proofErr w:type="spellStart"/>
      <w:r w:rsidRPr="00BB5A86">
        <w:rPr>
          <w:lang w:val="en-AU"/>
        </w:rPr>
        <w:t>Sinon</w:t>
      </w:r>
      <w:proofErr w:type="spellEnd"/>
      <w:r w:rsidRPr="00BB5A86">
        <w:rPr>
          <w:lang w:val="en-AU"/>
        </w:rPr>
        <w:t xml:space="preserve"> is a mocking / stubbing / spying framework</w:t>
      </w:r>
    </w:p>
    <w:p w14:paraId="7562DCAE" w14:textId="77777777" w:rsidR="00D26CDC" w:rsidRPr="00BB5A86" w:rsidRDefault="00D26CDC" w:rsidP="00D26CDC">
      <w:pPr>
        <w:rPr>
          <w:lang w:val="en-AU"/>
        </w:rPr>
      </w:pPr>
    </w:p>
    <w:p w14:paraId="6CB8EA6E" w14:textId="77777777" w:rsidR="00D26CDC" w:rsidRPr="00BB5A86" w:rsidRDefault="00D26CDC" w:rsidP="00D26CDC">
      <w:pPr>
        <w:rPr>
          <w:lang w:val="en-AU"/>
        </w:rPr>
      </w:pPr>
      <w:r w:rsidRPr="00BB5A86">
        <w:rPr>
          <w:lang w:val="en-AU"/>
        </w:rPr>
        <w:t xml:space="preserve">To run the unit </w:t>
      </w:r>
      <w:proofErr w:type="gramStart"/>
      <w:r w:rsidRPr="00BB5A86">
        <w:rPr>
          <w:lang w:val="en-AU"/>
        </w:rPr>
        <w:t>tests</w:t>
      </w:r>
      <w:proofErr w:type="gramEnd"/>
      <w:r w:rsidRPr="00BB5A86">
        <w:rPr>
          <w:lang w:val="en-AU"/>
        </w:rPr>
        <w:t xml:space="preserve"> execute the following in your terminal:</w:t>
      </w:r>
    </w:p>
    <w:p w14:paraId="0D067B78" w14:textId="77777777" w:rsidR="00D26CDC" w:rsidRPr="00BB5A86" w:rsidRDefault="00D26CDC" w:rsidP="00D26CDC">
      <w:pPr>
        <w:rPr>
          <w:lang w:val="en-AU"/>
        </w:rPr>
      </w:pPr>
    </w:p>
    <w:p w14:paraId="4CBB67A9" w14:textId="77777777" w:rsidR="00D26CDC" w:rsidRPr="00BB5A86" w:rsidRDefault="00D26CDC" w:rsidP="00D26CDC">
      <w:pPr>
        <w:rPr>
          <w:lang w:val="en-AU"/>
        </w:rPr>
      </w:pPr>
      <w:r w:rsidRPr="00BB5A86">
        <w:rPr>
          <w:lang w:val="en-AU"/>
        </w:rPr>
        <w:t xml:space="preserve">    gulp unit-test</w:t>
      </w:r>
    </w:p>
    <w:p w14:paraId="4C8499A8" w14:textId="77777777" w:rsidR="00D26CDC" w:rsidRPr="00BB5A86" w:rsidRDefault="00D26CDC" w:rsidP="00D26CDC">
      <w:pPr>
        <w:rPr>
          <w:lang w:val="en-AU"/>
        </w:rPr>
      </w:pPr>
    </w:p>
    <w:p w14:paraId="1607A504" w14:textId="77777777" w:rsidR="00D26CDC" w:rsidRPr="00BB5A86" w:rsidRDefault="00D26CDC" w:rsidP="00D26CDC">
      <w:pPr>
        <w:rPr>
          <w:lang w:val="en-AU"/>
        </w:rPr>
      </w:pPr>
      <w:r w:rsidRPr="00BB5A86">
        <w:rPr>
          <w:lang w:val="en-AU"/>
        </w:rPr>
        <w:t xml:space="preserve">The above will run the tests only once. If you prefer to keep them alive while making changes, simply </w:t>
      </w:r>
      <w:proofErr w:type="gramStart"/>
      <w:r w:rsidRPr="00BB5A86">
        <w:rPr>
          <w:lang w:val="en-AU"/>
        </w:rPr>
        <w:t>run..</w:t>
      </w:r>
      <w:proofErr w:type="gramEnd"/>
    </w:p>
    <w:p w14:paraId="3E523BE8" w14:textId="77777777" w:rsidR="00D26CDC" w:rsidRPr="00BB5A86" w:rsidRDefault="00D26CDC" w:rsidP="00D26CDC">
      <w:pPr>
        <w:rPr>
          <w:lang w:val="en-AU"/>
        </w:rPr>
      </w:pPr>
    </w:p>
    <w:p w14:paraId="73D1089F" w14:textId="77777777" w:rsidR="00D26CDC" w:rsidRPr="00BB5A86" w:rsidRDefault="00D26CDC" w:rsidP="00D26CDC">
      <w:pPr>
        <w:rPr>
          <w:lang w:val="en-AU"/>
        </w:rPr>
      </w:pPr>
      <w:r w:rsidRPr="00BB5A86">
        <w:rPr>
          <w:lang w:val="en-AU"/>
        </w:rPr>
        <w:t xml:space="preserve">    gulp unit-watch</w:t>
      </w:r>
    </w:p>
    <w:p w14:paraId="3544B7B2" w14:textId="77777777" w:rsidR="00D26CDC" w:rsidRPr="00BB5A86" w:rsidRDefault="00D26CDC" w:rsidP="00D26CDC">
      <w:pPr>
        <w:rPr>
          <w:lang w:val="en-AU"/>
        </w:rPr>
      </w:pPr>
    </w:p>
    <w:p w14:paraId="2847EBED" w14:textId="77777777" w:rsidR="00D26CDC" w:rsidRPr="00BB5A86" w:rsidRDefault="00D26CDC" w:rsidP="00D26CDC">
      <w:pPr>
        <w:rPr>
          <w:lang w:val="en-AU"/>
        </w:rPr>
      </w:pPr>
      <w:r w:rsidRPr="00BB5A86">
        <w:rPr>
          <w:lang w:val="en-AU"/>
        </w:rPr>
        <w:t>### Functional Testing</w:t>
      </w:r>
    </w:p>
    <w:p w14:paraId="6A32A8C7" w14:textId="77777777" w:rsidR="00D26CDC" w:rsidRPr="00BB5A86" w:rsidRDefault="00D26CDC" w:rsidP="00D26CDC">
      <w:pPr>
        <w:rPr>
          <w:lang w:val="en-AU"/>
        </w:rPr>
      </w:pPr>
    </w:p>
    <w:p w14:paraId="3481D7A6" w14:textId="77777777" w:rsidR="00D26CDC" w:rsidRPr="00BB5A86" w:rsidRDefault="00D26CDC" w:rsidP="00D26CDC">
      <w:pPr>
        <w:rPr>
          <w:lang w:val="en-AU"/>
        </w:rPr>
      </w:pPr>
      <w:r w:rsidRPr="00BB5A86">
        <w:rPr>
          <w:lang w:val="en-AU"/>
        </w:rPr>
        <w:t xml:space="preserve">The functional testing is done using </w:t>
      </w:r>
      <w:proofErr w:type="spellStart"/>
      <w:r w:rsidRPr="00BB5A86">
        <w:rPr>
          <w:lang w:val="en-AU"/>
        </w:rPr>
        <w:t>RSpec</w:t>
      </w:r>
      <w:proofErr w:type="spellEnd"/>
      <w:r w:rsidRPr="00BB5A86">
        <w:rPr>
          <w:lang w:val="en-AU"/>
        </w:rPr>
        <w:t xml:space="preserve"> and lives under `test/functional`. You will need Ruby 2.1.1. </w:t>
      </w:r>
      <w:proofErr w:type="spellStart"/>
      <w:r w:rsidRPr="00BB5A86">
        <w:rPr>
          <w:lang w:val="en-AU"/>
        </w:rPr>
        <w:t>NodeJS</w:t>
      </w:r>
      <w:proofErr w:type="spellEnd"/>
      <w:r w:rsidRPr="00BB5A86">
        <w:rPr>
          <w:lang w:val="en-AU"/>
        </w:rPr>
        <w:t xml:space="preserve"> is wiring the run of `rake` under its belt by spawning a process.</w:t>
      </w:r>
    </w:p>
    <w:p w14:paraId="743AD0B8" w14:textId="77777777" w:rsidR="00D26CDC" w:rsidRPr="00BB5A86" w:rsidRDefault="00D26CDC" w:rsidP="00D26CDC">
      <w:pPr>
        <w:rPr>
          <w:lang w:val="en-AU"/>
        </w:rPr>
      </w:pPr>
    </w:p>
    <w:p w14:paraId="0F6625BF" w14:textId="77777777" w:rsidR="00D26CDC" w:rsidRPr="00BB5A86" w:rsidRDefault="00D26CDC" w:rsidP="00D26CDC">
      <w:pPr>
        <w:rPr>
          <w:lang w:val="en-AU"/>
        </w:rPr>
      </w:pPr>
      <w:r w:rsidRPr="00BB5A86">
        <w:rPr>
          <w:lang w:val="en-AU"/>
        </w:rPr>
        <w:t xml:space="preserve">Before you can run the </w:t>
      </w:r>
      <w:proofErr w:type="spellStart"/>
      <w:r w:rsidRPr="00BB5A86">
        <w:rPr>
          <w:lang w:val="en-AU"/>
        </w:rPr>
        <w:t>NodeJS</w:t>
      </w:r>
      <w:proofErr w:type="spellEnd"/>
      <w:r w:rsidRPr="00BB5A86">
        <w:rPr>
          <w:lang w:val="en-AU"/>
        </w:rPr>
        <w:t xml:space="preserve"> task to execute the functional testing you will need to install dependencies yourself. Just run...</w:t>
      </w:r>
    </w:p>
    <w:p w14:paraId="5CC2D073" w14:textId="77777777" w:rsidR="00D26CDC" w:rsidRPr="00BB5A86" w:rsidRDefault="00D26CDC" w:rsidP="00D26CDC">
      <w:pPr>
        <w:rPr>
          <w:lang w:val="en-AU"/>
        </w:rPr>
      </w:pPr>
    </w:p>
    <w:p w14:paraId="38C3B13B" w14:textId="77777777" w:rsidR="00D26CDC" w:rsidRPr="00BB5A86" w:rsidRDefault="00D26CDC" w:rsidP="00D26CDC">
      <w:pPr>
        <w:rPr>
          <w:lang w:val="en-AU"/>
        </w:rPr>
      </w:pPr>
      <w:r w:rsidRPr="00BB5A86">
        <w:rPr>
          <w:lang w:val="en-AU"/>
        </w:rPr>
        <w:t xml:space="preserve">    cd test/functional</w:t>
      </w:r>
    </w:p>
    <w:p w14:paraId="4672FC06" w14:textId="77777777" w:rsidR="00D26CDC" w:rsidRPr="00BB5A86" w:rsidRDefault="00D26CDC" w:rsidP="00D26CDC">
      <w:pPr>
        <w:rPr>
          <w:lang w:val="en-AU"/>
        </w:rPr>
      </w:pPr>
      <w:r w:rsidRPr="00BB5A86">
        <w:rPr>
          <w:lang w:val="en-AU"/>
        </w:rPr>
        <w:t xml:space="preserve">    bundle install</w:t>
      </w:r>
    </w:p>
    <w:p w14:paraId="443B58FB" w14:textId="77777777" w:rsidR="00D26CDC" w:rsidRPr="00BB5A86" w:rsidRDefault="00D26CDC" w:rsidP="00D26CDC">
      <w:pPr>
        <w:rPr>
          <w:lang w:val="en-AU"/>
        </w:rPr>
      </w:pPr>
    </w:p>
    <w:p w14:paraId="33D1771E" w14:textId="77777777" w:rsidR="00D26CDC" w:rsidRPr="00BB5A86" w:rsidRDefault="00D26CDC" w:rsidP="00D26CDC">
      <w:pPr>
        <w:rPr>
          <w:lang w:val="en-AU"/>
        </w:rPr>
      </w:pPr>
      <w:r w:rsidRPr="00BB5A86">
        <w:rPr>
          <w:lang w:val="en-AU"/>
        </w:rPr>
        <w:t>Then back to the root of the project run:</w:t>
      </w:r>
    </w:p>
    <w:p w14:paraId="05D37CE3" w14:textId="77777777" w:rsidR="00D26CDC" w:rsidRPr="00BB5A86" w:rsidRDefault="00D26CDC" w:rsidP="00D26CDC">
      <w:pPr>
        <w:rPr>
          <w:lang w:val="en-AU"/>
        </w:rPr>
      </w:pPr>
    </w:p>
    <w:p w14:paraId="1D6AD2C7" w14:textId="77777777" w:rsidR="00D26CDC" w:rsidRPr="00BB5A86" w:rsidRDefault="00D26CDC" w:rsidP="00D26CDC">
      <w:pPr>
        <w:rPr>
          <w:lang w:val="en-AU"/>
        </w:rPr>
      </w:pPr>
      <w:r w:rsidRPr="00BB5A86">
        <w:rPr>
          <w:lang w:val="en-AU"/>
        </w:rPr>
        <w:t xml:space="preserve">    gulp functional-test</w:t>
      </w:r>
    </w:p>
    <w:p w14:paraId="2624EC9E" w14:textId="77777777" w:rsidR="00D26CDC" w:rsidRPr="00BB5A86" w:rsidRDefault="00D26CDC" w:rsidP="00D26CDC">
      <w:pPr>
        <w:rPr>
          <w:lang w:val="en-AU"/>
        </w:rPr>
      </w:pPr>
    </w:p>
    <w:p w14:paraId="71963872" w14:textId="77777777" w:rsidR="00D26CDC" w:rsidRPr="00BB5A86" w:rsidRDefault="00D26CDC" w:rsidP="00D26CDC">
      <w:pPr>
        <w:rPr>
          <w:lang w:val="en-AU"/>
        </w:rPr>
      </w:pPr>
      <w:r w:rsidRPr="00BB5A86">
        <w:rPr>
          <w:lang w:val="en-AU"/>
        </w:rPr>
        <w:lastRenderedPageBreak/>
        <w:t>And a Firefox browser should come up with automated testing.</w:t>
      </w:r>
    </w:p>
    <w:p w14:paraId="2B005F75" w14:textId="77777777" w:rsidR="001E064B" w:rsidRDefault="001E064B"/>
    <w:p w14:paraId="485AD0AA" w14:textId="3094FEAC" w:rsidR="001E064B" w:rsidRDefault="004747E0">
      <w:pPr>
        <w:pStyle w:val="Heading2"/>
      </w:pPr>
      <w:bookmarkStart w:id="2" w:name="_Toc436039383"/>
      <w:proofErr w:type="spellStart"/>
      <w:r>
        <w:t>Continous</w:t>
      </w:r>
      <w:proofErr w:type="spellEnd"/>
      <w:r>
        <w:t xml:space="preserve"> Integration</w:t>
      </w:r>
      <w:bookmarkEnd w:id="2"/>
    </w:p>
    <w:p w14:paraId="5F03D655" w14:textId="77777777" w:rsidR="00D26CDC" w:rsidRPr="00BB5A86" w:rsidRDefault="00D26CDC" w:rsidP="00D26CDC">
      <w:pPr>
        <w:rPr>
          <w:lang w:val="en-AU"/>
        </w:rPr>
      </w:pPr>
      <w:r w:rsidRPr="00BB5A86">
        <w:rPr>
          <w:lang w:val="en-AU"/>
        </w:rPr>
        <w:t>### Pushing to the main repo</w:t>
      </w:r>
    </w:p>
    <w:p w14:paraId="31426D25" w14:textId="77777777" w:rsidR="00D26CDC" w:rsidRPr="00BB5A86" w:rsidRDefault="00D26CDC" w:rsidP="00D26CDC">
      <w:pPr>
        <w:rPr>
          <w:lang w:val="en-AU"/>
        </w:rPr>
      </w:pPr>
    </w:p>
    <w:p w14:paraId="5C61FE5B" w14:textId="77777777" w:rsidR="00D26CDC" w:rsidRPr="00BB5A86" w:rsidRDefault="00D26CDC" w:rsidP="00D26CDC">
      <w:pPr>
        <w:rPr>
          <w:lang w:val="en-AU"/>
        </w:rPr>
      </w:pPr>
      <w:r w:rsidRPr="00BB5A86">
        <w:rPr>
          <w:lang w:val="en-AU"/>
        </w:rPr>
        <w:t xml:space="preserve">All commits to the upstream repo will trigger a build on the Jenkins server.  The build will be triggered by a [Git Trigger </w:t>
      </w:r>
      <w:proofErr w:type="gramStart"/>
      <w:r w:rsidRPr="00BB5A86">
        <w:rPr>
          <w:lang w:val="en-AU"/>
        </w:rPr>
        <w:t>Job](</w:t>
      </w:r>
      <w:proofErr w:type="gramEnd"/>
      <w:r w:rsidRPr="00BB5A86">
        <w:rPr>
          <w:lang w:val="en-AU"/>
        </w:rPr>
        <w:t>http://jenkins.tools.vine.vic.gov.au/view/EMPublic/job/EMPublic-Git-Trigger/), which will result in a server-side build happening in the [Build no tests job](http://jenkins.tools.vine.vic.gov.au/view/EMPublic/job/EMPublic-Build-No-Tests/).</w:t>
      </w:r>
    </w:p>
    <w:p w14:paraId="3667C1B3" w14:textId="77777777" w:rsidR="00D26CDC" w:rsidRPr="00BB5A86" w:rsidRDefault="00D26CDC" w:rsidP="00D26CDC">
      <w:pPr>
        <w:rPr>
          <w:lang w:val="en-AU"/>
        </w:rPr>
      </w:pPr>
    </w:p>
    <w:p w14:paraId="457EC54C" w14:textId="77777777" w:rsidR="00D26CDC" w:rsidRPr="00BB5A86" w:rsidRDefault="00D26CDC" w:rsidP="00D26CDC">
      <w:pPr>
        <w:rPr>
          <w:lang w:val="en-AU"/>
        </w:rPr>
      </w:pPr>
      <w:r w:rsidRPr="00BB5A86">
        <w:rPr>
          <w:lang w:val="en-AU"/>
        </w:rPr>
        <w:t>### Creating a release</w:t>
      </w:r>
    </w:p>
    <w:p w14:paraId="2B63C336" w14:textId="77777777" w:rsidR="00D26CDC" w:rsidRPr="00BB5A86" w:rsidRDefault="00D26CDC" w:rsidP="00D26CDC">
      <w:pPr>
        <w:rPr>
          <w:lang w:val="en-AU"/>
        </w:rPr>
      </w:pPr>
    </w:p>
    <w:p w14:paraId="2D44B6D9" w14:textId="77777777" w:rsidR="00D26CDC" w:rsidRPr="00BB5A86" w:rsidRDefault="00D26CDC" w:rsidP="00D26CDC">
      <w:pPr>
        <w:rPr>
          <w:lang w:val="en-AU"/>
        </w:rPr>
      </w:pPr>
      <w:r w:rsidRPr="00BB5A86">
        <w:rPr>
          <w:lang w:val="en-AU"/>
        </w:rPr>
        <w:t xml:space="preserve">When a series of changes are ready for release, the develop branch can be promoted to release through the [Git Release </w:t>
      </w:r>
      <w:proofErr w:type="spellStart"/>
      <w:r w:rsidRPr="00BB5A86">
        <w:rPr>
          <w:lang w:val="en-AU"/>
        </w:rPr>
        <w:t>jenkins</w:t>
      </w:r>
      <w:proofErr w:type="spellEnd"/>
      <w:r w:rsidRPr="00BB5A86">
        <w:rPr>
          <w:lang w:val="en-AU"/>
        </w:rPr>
        <w:t xml:space="preserve"> </w:t>
      </w:r>
      <w:proofErr w:type="gramStart"/>
      <w:r w:rsidRPr="00BB5A86">
        <w:rPr>
          <w:lang w:val="en-AU"/>
        </w:rPr>
        <w:t>job](</w:t>
      </w:r>
      <w:proofErr w:type="gramEnd"/>
      <w:r w:rsidRPr="00BB5A86">
        <w:rPr>
          <w:lang w:val="en-AU"/>
        </w:rPr>
        <w:t>http://jenkins.tools.vine.vic.gov.au/view/EMPublic/job/EMPublic-Git-Release/).  When triggered, it will:</w:t>
      </w:r>
    </w:p>
    <w:p w14:paraId="40278091" w14:textId="77777777" w:rsidR="00D26CDC" w:rsidRPr="00BB5A86" w:rsidRDefault="00D26CDC" w:rsidP="00D26CDC">
      <w:pPr>
        <w:rPr>
          <w:lang w:val="en-AU"/>
        </w:rPr>
      </w:pPr>
    </w:p>
    <w:p w14:paraId="467C1D6E" w14:textId="77777777" w:rsidR="00D26CDC" w:rsidRPr="00BB5A86" w:rsidRDefault="00D26CDC" w:rsidP="00D26CDC">
      <w:pPr>
        <w:rPr>
          <w:lang w:val="en-AU"/>
        </w:rPr>
      </w:pPr>
      <w:r w:rsidRPr="00BB5A86">
        <w:rPr>
          <w:lang w:val="en-AU"/>
        </w:rPr>
        <w:t>* Create a new release based on the current develop branch</w:t>
      </w:r>
    </w:p>
    <w:p w14:paraId="2281EE3D" w14:textId="77777777" w:rsidR="00D26CDC" w:rsidRPr="00BB5A86" w:rsidRDefault="00D26CDC" w:rsidP="00D26CDC">
      <w:pPr>
        <w:rPr>
          <w:lang w:val="en-AU"/>
        </w:rPr>
      </w:pPr>
      <w:r w:rsidRPr="00BB5A86">
        <w:rPr>
          <w:lang w:val="en-AU"/>
        </w:rPr>
        <w:t>* Push this release into master</w:t>
      </w:r>
    </w:p>
    <w:p w14:paraId="6D9D5580" w14:textId="77777777" w:rsidR="00D26CDC" w:rsidRPr="00BB5A86" w:rsidRDefault="00D26CDC" w:rsidP="00D26CDC">
      <w:pPr>
        <w:rPr>
          <w:lang w:val="en-AU"/>
        </w:rPr>
      </w:pPr>
      <w:r w:rsidRPr="00BB5A86">
        <w:rPr>
          <w:lang w:val="en-AU"/>
        </w:rPr>
        <w:t>* Bump the version number by a patch level (*.*.1)</w:t>
      </w:r>
    </w:p>
    <w:p w14:paraId="47E60A4F" w14:textId="77777777" w:rsidR="00D26CDC" w:rsidRPr="00BB5A86" w:rsidRDefault="00D26CDC" w:rsidP="00D26CDC">
      <w:pPr>
        <w:rPr>
          <w:lang w:val="en-AU"/>
        </w:rPr>
      </w:pPr>
      <w:r w:rsidRPr="00BB5A86">
        <w:rPr>
          <w:lang w:val="en-AU"/>
        </w:rPr>
        <w:t>* Push the version bump back into the develop branch</w:t>
      </w:r>
    </w:p>
    <w:p w14:paraId="5F264773" w14:textId="77777777" w:rsidR="00D26CDC" w:rsidRPr="00BB5A86" w:rsidRDefault="00D26CDC" w:rsidP="00D26CDC">
      <w:pPr>
        <w:rPr>
          <w:lang w:val="en-AU"/>
        </w:rPr>
      </w:pPr>
    </w:p>
    <w:p w14:paraId="5A8FDCF2" w14:textId="77777777" w:rsidR="00D26CDC" w:rsidRPr="00BB5A86" w:rsidRDefault="00D26CDC" w:rsidP="00D26CDC">
      <w:pPr>
        <w:rPr>
          <w:lang w:val="en-AU"/>
        </w:rPr>
      </w:pPr>
      <w:r w:rsidRPr="00BB5A86">
        <w:rPr>
          <w:lang w:val="en-AU"/>
        </w:rPr>
        <w:t>## Git Flow</w:t>
      </w:r>
    </w:p>
    <w:p w14:paraId="5C1C0568" w14:textId="77777777" w:rsidR="00D26CDC" w:rsidRPr="00BB5A86" w:rsidRDefault="00D26CDC" w:rsidP="00D26CDC">
      <w:pPr>
        <w:rPr>
          <w:lang w:val="en-AU"/>
        </w:rPr>
      </w:pPr>
    </w:p>
    <w:p w14:paraId="3A084A49" w14:textId="77777777" w:rsidR="00D26CDC" w:rsidRPr="00BB5A86" w:rsidRDefault="00D26CDC" w:rsidP="00D26CDC">
      <w:pPr>
        <w:rPr>
          <w:lang w:val="en-AU"/>
        </w:rPr>
      </w:pPr>
      <w:r w:rsidRPr="00BB5A86">
        <w:rPr>
          <w:lang w:val="en-AU"/>
        </w:rPr>
        <w:lastRenderedPageBreak/>
        <w:t>Git flow has been configured on this repo.  This means that the git-flow command should be installed before performing any development work.</w:t>
      </w:r>
    </w:p>
    <w:p w14:paraId="6B16B4C0" w14:textId="77777777" w:rsidR="00D26CDC" w:rsidRPr="00BB5A86" w:rsidRDefault="00D26CDC" w:rsidP="00D26CDC">
      <w:pPr>
        <w:rPr>
          <w:lang w:val="en-AU"/>
        </w:rPr>
      </w:pPr>
    </w:p>
    <w:p w14:paraId="6121089C" w14:textId="77777777" w:rsidR="00D26CDC" w:rsidRPr="00BB5A86" w:rsidRDefault="00D26CDC" w:rsidP="00D26CDC">
      <w:pPr>
        <w:rPr>
          <w:lang w:val="en-AU"/>
        </w:rPr>
      </w:pPr>
      <w:r w:rsidRPr="00BB5A86">
        <w:rPr>
          <w:lang w:val="en-AU"/>
        </w:rPr>
        <w:t xml:space="preserve">    brew install git-flow</w:t>
      </w:r>
    </w:p>
    <w:p w14:paraId="4B542103" w14:textId="77777777" w:rsidR="00D26CDC" w:rsidRPr="00BB5A86" w:rsidRDefault="00D26CDC" w:rsidP="00D26CDC">
      <w:pPr>
        <w:rPr>
          <w:lang w:val="en-AU"/>
        </w:rPr>
      </w:pPr>
    </w:p>
    <w:p w14:paraId="75834FD8" w14:textId="77777777" w:rsidR="00D26CDC" w:rsidRPr="00BB5A86" w:rsidRDefault="00D26CDC" w:rsidP="00D26CDC">
      <w:pPr>
        <w:rPr>
          <w:lang w:val="en-AU"/>
        </w:rPr>
      </w:pPr>
      <w:r w:rsidRPr="00BB5A86">
        <w:rPr>
          <w:lang w:val="en-AU"/>
        </w:rPr>
        <w:t>Once installed, set up your local repo and go for it.</w:t>
      </w:r>
    </w:p>
    <w:p w14:paraId="499B16EA" w14:textId="77777777" w:rsidR="00D26CDC" w:rsidRPr="00BB5A86" w:rsidRDefault="00D26CDC" w:rsidP="00D26CDC">
      <w:pPr>
        <w:rPr>
          <w:lang w:val="en-AU"/>
        </w:rPr>
      </w:pPr>
    </w:p>
    <w:p w14:paraId="5DCAFC2D" w14:textId="77777777" w:rsidR="00D26CDC" w:rsidRPr="00BB5A86" w:rsidRDefault="00D26CDC" w:rsidP="00D26CDC">
      <w:pPr>
        <w:rPr>
          <w:lang w:val="en-AU"/>
        </w:rPr>
      </w:pPr>
      <w:r w:rsidRPr="00BB5A86">
        <w:rPr>
          <w:lang w:val="en-AU"/>
        </w:rPr>
        <w:t>To start developing, use the feature commands to work on a feature:</w:t>
      </w:r>
    </w:p>
    <w:p w14:paraId="4F393D23" w14:textId="77777777" w:rsidR="00D26CDC" w:rsidRPr="00BB5A86" w:rsidRDefault="00D26CDC" w:rsidP="00D26CDC">
      <w:pPr>
        <w:rPr>
          <w:lang w:val="en-AU"/>
        </w:rPr>
      </w:pPr>
    </w:p>
    <w:p w14:paraId="61EB4C0B" w14:textId="77777777" w:rsidR="00D26CDC" w:rsidRPr="00BB5A86" w:rsidRDefault="00D26CDC" w:rsidP="00D26CDC">
      <w:pPr>
        <w:rPr>
          <w:lang w:val="en-AU"/>
        </w:rPr>
      </w:pPr>
      <w:r w:rsidRPr="00BB5A86">
        <w:rPr>
          <w:lang w:val="en-AU"/>
        </w:rPr>
        <w:t xml:space="preserve">   git flow feature start [</w:t>
      </w:r>
      <w:proofErr w:type="spellStart"/>
      <w:r w:rsidRPr="00BB5A86">
        <w:rPr>
          <w:lang w:val="en-AU"/>
        </w:rPr>
        <w:t>featurename</w:t>
      </w:r>
      <w:proofErr w:type="spellEnd"/>
      <w:r w:rsidRPr="00BB5A86">
        <w:rPr>
          <w:lang w:val="en-AU"/>
        </w:rPr>
        <w:t>]</w:t>
      </w:r>
    </w:p>
    <w:p w14:paraId="1AD12428" w14:textId="77777777" w:rsidR="00D26CDC" w:rsidRPr="00BB5A86" w:rsidRDefault="00D26CDC" w:rsidP="00D26CDC">
      <w:pPr>
        <w:rPr>
          <w:lang w:val="en-AU"/>
        </w:rPr>
      </w:pPr>
      <w:r w:rsidRPr="00BB5A86">
        <w:rPr>
          <w:lang w:val="en-AU"/>
        </w:rPr>
        <w:t xml:space="preserve">   ...</w:t>
      </w:r>
    </w:p>
    <w:p w14:paraId="6464C40F" w14:textId="77777777" w:rsidR="00D26CDC" w:rsidRPr="00BB5A86" w:rsidRDefault="00D26CDC" w:rsidP="00D26CDC">
      <w:pPr>
        <w:rPr>
          <w:lang w:val="en-AU"/>
        </w:rPr>
      </w:pPr>
      <w:r w:rsidRPr="00BB5A86">
        <w:rPr>
          <w:lang w:val="en-AU"/>
        </w:rPr>
        <w:t xml:space="preserve">   git flow feature finish [</w:t>
      </w:r>
      <w:proofErr w:type="spellStart"/>
      <w:r w:rsidRPr="00BB5A86">
        <w:rPr>
          <w:lang w:val="en-AU"/>
        </w:rPr>
        <w:t>featurename</w:t>
      </w:r>
      <w:proofErr w:type="spellEnd"/>
      <w:r w:rsidRPr="00BB5A86">
        <w:rPr>
          <w:lang w:val="en-AU"/>
        </w:rPr>
        <w:t>]</w:t>
      </w:r>
    </w:p>
    <w:p w14:paraId="08C24FC4" w14:textId="77777777" w:rsidR="00D26CDC" w:rsidRPr="00BB5A86" w:rsidRDefault="00D26CDC" w:rsidP="00D26CDC">
      <w:pPr>
        <w:rPr>
          <w:lang w:val="en-AU"/>
        </w:rPr>
      </w:pPr>
    </w:p>
    <w:p w14:paraId="217ABD4A" w14:textId="77777777" w:rsidR="00D26CDC" w:rsidRPr="00BB5A86" w:rsidRDefault="00D26CDC" w:rsidP="00D26CDC">
      <w:pPr>
        <w:rPr>
          <w:lang w:val="en-AU"/>
        </w:rPr>
      </w:pPr>
      <w:r w:rsidRPr="00BB5A86">
        <w:rPr>
          <w:lang w:val="en-AU"/>
        </w:rPr>
        <w:t>To test a feature during development, or to share with other developers, publish the feature using:</w:t>
      </w:r>
    </w:p>
    <w:p w14:paraId="7CBC845D" w14:textId="77777777" w:rsidR="00D26CDC" w:rsidRPr="00BB5A86" w:rsidRDefault="00D26CDC" w:rsidP="00D26CDC">
      <w:pPr>
        <w:rPr>
          <w:lang w:val="en-AU"/>
        </w:rPr>
      </w:pPr>
    </w:p>
    <w:p w14:paraId="672EE4BC" w14:textId="77777777" w:rsidR="00D26CDC" w:rsidRPr="00BB5A86" w:rsidRDefault="00D26CDC" w:rsidP="00D26CDC">
      <w:pPr>
        <w:rPr>
          <w:lang w:val="en-AU"/>
        </w:rPr>
      </w:pPr>
      <w:r w:rsidRPr="00BB5A86">
        <w:rPr>
          <w:lang w:val="en-AU"/>
        </w:rPr>
        <w:t xml:space="preserve">   git flow feature </w:t>
      </w:r>
      <w:proofErr w:type="gramStart"/>
      <w:r w:rsidRPr="00BB5A86">
        <w:rPr>
          <w:lang w:val="en-AU"/>
        </w:rPr>
        <w:t>publish</w:t>
      </w:r>
      <w:proofErr w:type="gramEnd"/>
      <w:r w:rsidRPr="00BB5A86">
        <w:rPr>
          <w:lang w:val="en-AU"/>
        </w:rPr>
        <w:t xml:space="preserve"> [</w:t>
      </w:r>
      <w:proofErr w:type="spellStart"/>
      <w:r w:rsidRPr="00BB5A86">
        <w:rPr>
          <w:lang w:val="en-AU"/>
        </w:rPr>
        <w:t>featurename</w:t>
      </w:r>
      <w:proofErr w:type="spellEnd"/>
      <w:r w:rsidRPr="00BB5A86">
        <w:rPr>
          <w:lang w:val="en-AU"/>
        </w:rPr>
        <w:t>]</w:t>
      </w:r>
    </w:p>
    <w:p w14:paraId="0D09F15E" w14:textId="77777777" w:rsidR="00D26CDC" w:rsidRPr="00BB5A86" w:rsidRDefault="00D26CDC" w:rsidP="00D26CDC">
      <w:pPr>
        <w:rPr>
          <w:lang w:val="en-AU"/>
        </w:rPr>
      </w:pPr>
    </w:p>
    <w:p w14:paraId="517D5A4C" w14:textId="77777777" w:rsidR="00D26CDC" w:rsidRPr="00BB5A86" w:rsidRDefault="00D26CDC" w:rsidP="00D26CDC">
      <w:pPr>
        <w:rPr>
          <w:lang w:val="en-AU"/>
        </w:rPr>
      </w:pPr>
      <w:r w:rsidRPr="00BB5A86">
        <w:rPr>
          <w:lang w:val="en-AU"/>
        </w:rPr>
        <w:t xml:space="preserve">When changes are pushed to the origin git server via publish or finish, </w:t>
      </w:r>
      <w:proofErr w:type="spellStart"/>
      <w:r w:rsidRPr="00BB5A86">
        <w:rPr>
          <w:lang w:val="en-AU"/>
        </w:rPr>
        <w:t>jenkinsci</w:t>
      </w:r>
      <w:proofErr w:type="spellEnd"/>
      <w:r w:rsidRPr="00BB5A86">
        <w:rPr>
          <w:lang w:val="en-AU"/>
        </w:rPr>
        <w:t xml:space="preserve"> will automatically trigger a CI build and publish the result to S3.  You can see the published build at:</w:t>
      </w:r>
    </w:p>
    <w:p w14:paraId="50FDE376" w14:textId="77777777" w:rsidR="00D26CDC" w:rsidRPr="00BB5A86" w:rsidRDefault="00D26CDC" w:rsidP="00D26CDC">
      <w:pPr>
        <w:rPr>
          <w:lang w:val="en-AU"/>
        </w:rPr>
      </w:pPr>
    </w:p>
    <w:p w14:paraId="370BF524" w14:textId="77777777" w:rsidR="00D26CDC" w:rsidRPr="00BB5A86" w:rsidRDefault="00D26CDC" w:rsidP="00D26CDC">
      <w:pPr>
        <w:rPr>
          <w:lang w:val="en-AU"/>
        </w:rPr>
      </w:pPr>
      <w:r w:rsidRPr="00BB5A86">
        <w:rPr>
          <w:lang w:val="en-AU"/>
        </w:rPr>
        <w:t xml:space="preserve">     http://public-info.dev.devcop.em.vic.gov.au/em-public/origin/develop/index.html (develop branch)</w:t>
      </w:r>
    </w:p>
    <w:p w14:paraId="60C846A9" w14:textId="77777777" w:rsidR="00D26CDC" w:rsidRPr="00BB5A86" w:rsidRDefault="00D26CDC" w:rsidP="00D26CDC">
      <w:pPr>
        <w:rPr>
          <w:lang w:val="en-AU"/>
        </w:rPr>
      </w:pPr>
      <w:r w:rsidRPr="00BB5A86">
        <w:rPr>
          <w:lang w:val="en-AU"/>
        </w:rPr>
        <w:t xml:space="preserve">     http://public-info.dev.devcop.em.vic.gov.au/em-public/origin/feature/[</w:t>
      </w:r>
      <w:proofErr w:type="spellStart"/>
      <w:r w:rsidRPr="00BB5A86">
        <w:rPr>
          <w:lang w:val="en-AU"/>
        </w:rPr>
        <w:t>featurename</w:t>
      </w:r>
      <w:proofErr w:type="spellEnd"/>
      <w:r w:rsidRPr="00BB5A86">
        <w:rPr>
          <w:lang w:val="en-AU"/>
        </w:rPr>
        <w:t>]/index.html (published feature branch)</w:t>
      </w:r>
    </w:p>
    <w:p w14:paraId="7E4BA066" w14:textId="77777777" w:rsidR="00D26CDC" w:rsidRPr="00BB5A86" w:rsidRDefault="00D26CDC" w:rsidP="00D26CDC">
      <w:pPr>
        <w:rPr>
          <w:lang w:val="en-AU"/>
        </w:rPr>
      </w:pPr>
    </w:p>
    <w:p w14:paraId="3655758C" w14:textId="77777777" w:rsidR="00D26CDC" w:rsidRPr="00BB5A86" w:rsidRDefault="00D26CDC" w:rsidP="00D26CDC">
      <w:pPr>
        <w:rPr>
          <w:lang w:val="en-AU"/>
        </w:rPr>
      </w:pPr>
      <w:r w:rsidRPr="00BB5A86">
        <w:rPr>
          <w:lang w:val="en-AU"/>
        </w:rPr>
        <w:t>Once the feature has been completed (and pushed to the origin), it can be staged for release:</w:t>
      </w:r>
    </w:p>
    <w:p w14:paraId="078B4585" w14:textId="77777777" w:rsidR="00D26CDC" w:rsidRPr="00BB5A86" w:rsidRDefault="00D26CDC" w:rsidP="00D26CDC">
      <w:pPr>
        <w:rPr>
          <w:lang w:val="en-AU"/>
        </w:rPr>
      </w:pPr>
    </w:p>
    <w:p w14:paraId="04F6A1A3" w14:textId="77777777" w:rsidR="00D26CDC" w:rsidRPr="00BB5A86" w:rsidRDefault="00D26CDC" w:rsidP="00D26CDC">
      <w:pPr>
        <w:rPr>
          <w:lang w:val="en-AU"/>
        </w:rPr>
      </w:pPr>
      <w:r w:rsidRPr="00BB5A86">
        <w:rPr>
          <w:lang w:val="en-AU"/>
        </w:rPr>
        <w:t xml:space="preserve">   git flow release start [</w:t>
      </w:r>
      <w:proofErr w:type="spellStart"/>
      <w:r w:rsidRPr="00BB5A86">
        <w:rPr>
          <w:lang w:val="en-AU"/>
        </w:rPr>
        <w:t>releasename</w:t>
      </w:r>
      <w:proofErr w:type="spellEnd"/>
      <w:r w:rsidRPr="00BB5A86">
        <w:rPr>
          <w:lang w:val="en-AU"/>
        </w:rPr>
        <w:t>]</w:t>
      </w:r>
    </w:p>
    <w:p w14:paraId="04A3A50A" w14:textId="77777777" w:rsidR="00D26CDC" w:rsidRPr="00BB5A86" w:rsidRDefault="00D26CDC" w:rsidP="00D26CDC">
      <w:pPr>
        <w:rPr>
          <w:lang w:val="en-AU"/>
        </w:rPr>
      </w:pPr>
      <w:r w:rsidRPr="00BB5A86">
        <w:rPr>
          <w:lang w:val="en-AU"/>
        </w:rPr>
        <w:t xml:space="preserve">   ...</w:t>
      </w:r>
    </w:p>
    <w:p w14:paraId="14FF144D" w14:textId="77777777" w:rsidR="00D26CDC" w:rsidRPr="00BB5A86" w:rsidRDefault="00D26CDC" w:rsidP="00D26CDC">
      <w:pPr>
        <w:rPr>
          <w:lang w:val="en-AU"/>
        </w:rPr>
      </w:pPr>
      <w:r w:rsidRPr="00BB5A86">
        <w:rPr>
          <w:lang w:val="en-AU"/>
        </w:rPr>
        <w:t xml:space="preserve">   git flow release finish [</w:t>
      </w:r>
      <w:proofErr w:type="spellStart"/>
      <w:r w:rsidRPr="00BB5A86">
        <w:rPr>
          <w:lang w:val="en-AU"/>
        </w:rPr>
        <w:t>releasename</w:t>
      </w:r>
      <w:proofErr w:type="spellEnd"/>
      <w:r w:rsidRPr="00BB5A86">
        <w:rPr>
          <w:lang w:val="en-AU"/>
        </w:rPr>
        <w:t>]</w:t>
      </w:r>
    </w:p>
    <w:p w14:paraId="18BA9322" w14:textId="77777777" w:rsidR="00D26CDC" w:rsidRPr="00BB5A86" w:rsidRDefault="00D26CDC" w:rsidP="00D26CDC">
      <w:pPr>
        <w:rPr>
          <w:lang w:val="en-AU"/>
        </w:rPr>
      </w:pPr>
    </w:p>
    <w:p w14:paraId="48AB4BEE" w14:textId="77777777" w:rsidR="00D26CDC" w:rsidRPr="00BB5A86" w:rsidRDefault="00D26CDC" w:rsidP="00D26CDC">
      <w:pPr>
        <w:rPr>
          <w:lang w:val="en-AU"/>
        </w:rPr>
      </w:pPr>
      <w:r w:rsidRPr="00BB5A86">
        <w:rPr>
          <w:lang w:val="en-AU"/>
        </w:rPr>
        <w:t xml:space="preserve">Releases get merged into the master branch, and should get a new build via the </w:t>
      </w:r>
      <w:proofErr w:type="spellStart"/>
      <w:r w:rsidRPr="00BB5A86">
        <w:rPr>
          <w:lang w:val="en-AU"/>
        </w:rPr>
        <w:t>jenkinsci</w:t>
      </w:r>
      <w:proofErr w:type="spellEnd"/>
      <w:r w:rsidRPr="00BB5A86">
        <w:rPr>
          <w:lang w:val="en-AU"/>
        </w:rPr>
        <w:t xml:space="preserve"> CI job at:</w:t>
      </w:r>
    </w:p>
    <w:p w14:paraId="6E8CB55C" w14:textId="77777777" w:rsidR="00D26CDC" w:rsidRPr="00BB5A86" w:rsidRDefault="00D26CDC" w:rsidP="00D26CDC">
      <w:pPr>
        <w:rPr>
          <w:lang w:val="en-AU"/>
        </w:rPr>
      </w:pPr>
    </w:p>
    <w:p w14:paraId="27168AB3" w14:textId="77777777" w:rsidR="00D26CDC" w:rsidRPr="00BB5A86" w:rsidRDefault="00D26CDC" w:rsidP="00D26CDC">
      <w:pPr>
        <w:rPr>
          <w:lang w:val="en-AU"/>
        </w:rPr>
      </w:pPr>
      <w:r w:rsidRPr="00BB5A86">
        <w:rPr>
          <w:lang w:val="en-AU"/>
        </w:rPr>
        <w:t xml:space="preserve">     http://public-info.dev.devcop.em.vic.gov.au/em-public/origin/master/index.html</w:t>
      </w:r>
    </w:p>
    <w:p w14:paraId="26D3CDAB" w14:textId="77777777" w:rsidR="00D26CDC" w:rsidRPr="00BB5A86" w:rsidRDefault="00D26CDC" w:rsidP="00D26CDC">
      <w:pPr>
        <w:rPr>
          <w:lang w:val="en-AU"/>
        </w:rPr>
      </w:pPr>
    </w:p>
    <w:p w14:paraId="2685EE64" w14:textId="77777777" w:rsidR="00D26CDC" w:rsidRPr="00BB5A86" w:rsidRDefault="00D26CDC" w:rsidP="00D26CDC">
      <w:pPr>
        <w:rPr>
          <w:lang w:val="en-AU"/>
        </w:rPr>
      </w:pPr>
      <w:r w:rsidRPr="00BB5A86">
        <w:rPr>
          <w:lang w:val="en-AU"/>
        </w:rPr>
        <w:t xml:space="preserve"># </w:t>
      </w:r>
      <w:proofErr w:type="spellStart"/>
      <w:r w:rsidRPr="00BB5A86">
        <w:rPr>
          <w:lang w:val="en-AU"/>
        </w:rPr>
        <w:t>Hotfixing</w:t>
      </w:r>
      <w:proofErr w:type="spellEnd"/>
      <w:r w:rsidRPr="00BB5A86">
        <w:rPr>
          <w:lang w:val="en-AU"/>
        </w:rPr>
        <w:t xml:space="preserve"> a production environment</w:t>
      </w:r>
    </w:p>
    <w:p w14:paraId="7B1740ED" w14:textId="77777777" w:rsidR="00D26CDC" w:rsidRPr="00BB5A86" w:rsidRDefault="00D26CDC" w:rsidP="00D26CDC">
      <w:pPr>
        <w:rPr>
          <w:lang w:val="en-AU"/>
        </w:rPr>
      </w:pPr>
    </w:p>
    <w:p w14:paraId="4622B2B1" w14:textId="77777777" w:rsidR="00D26CDC" w:rsidRPr="00BB5A86" w:rsidRDefault="00D26CDC" w:rsidP="00D26CDC">
      <w:pPr>
        <w:rPr>
          <w:lang w:val="en-AU"/>
        </w:rPr>
      </w:pPr>
      <w:r w:rsidRPr="00BB5A86">
        <w:rPr>
          <w:lang w:val="en-AU"/>
        </w:rPr>
        <w:t>To start a hotfix, checkout master and pull to get the latest commits:</w:t>
      </w:r>
    </w:p>
    <w:p w14:paraId="3C2E0E09" w14:textId="77777777" w:rsidR="00D26CDC" w:rsidRPr="00BB5A86" w:rsidRDefault="00D26CDC" w:rsidP="00D26CDC">
      <w:pPr>
        <w:rPr>
          <w:lang w:val="en-AU"/>
        </w:rPr>
      </w:pPr>
    </w:p>
    <w:p w14:paraId="4DDD5206" w14:textId="77777777" w:rsidR="00D26CDC" w:rsidRPr="00BB5A86" w:rsidRDefault="00D26CDC" w:rsidP="00D26CDC">
      <w:pPr>
        <w:rPr>
          <w:lang w:val="en-AU"/>
        </w:rPr>
      </w:pPr>
      <w:r w:rsidRPr="00BB5A86">
        <w:rPr>
          <w:lang w:val="en-AU"/>
        </w:rPr>
        <w:t xml:space="preserve">   git checkout master</w:t>
      </w:r>
    </w:p>
    <w:p w14:paraId="3EA09974" w14:textId="77777777" w:rsidR="00D26CDC" w:rsidRPr="00BB5A86" w:rsidRDefault="00D26CDC" w:rsidP="00D26CDC">
      <w:pPr>
        <w:rPr>
          <w:lang w:val="en-AU"/>
        </w:rPr>
      </w:pPr>
      <w:r w:rsidRPr="00BB5A86">
        <w:rPr>
          <w:lang w:val="en-AU"/>
        </w:rPr>
        <w:t xml:space="preserve">   git pull</w:t>
      </w:r>
    </w:p>
    <w:p w14:paraId="322BD8D9" w14:textId="77777777" w:rsidR="00D26CDC" w:rsidRPr="00BB5A86" w:rsidRDefault="00D26CDC" w:rsidP="00D26CDC">
      <w:pPr>
        <w:rPr>
          <w:lang w:val="en-AU"/>
        </w:rPr>
      </w:pPr>
    </w:p>
    <w:p w14:paraId="572AD146" w14:textId="77777777" w:rsidR="00D26CDC" w:rsidRPr="00BB5A86" w:rsidRDefault="00D26CDC" w:rsidP="00D26CDC">
      <w:pPr>
        <w:rPr>
          <w:lang w:val="en-AU"/>
        </w:rPr>
      </w:pPr>
      <w:r w:rsidRPr="00BB5A86">
        <w:rPr>
          <w:lang w:val="en-AU"/>
        </w:rPr>
        <w:t>Then create a hotfix feature:</w:t>
      </w:r>
    </w:p>
    <w:p w14:paraId="20AB5F78" w14:textId="77777777" w:rsidR="00D26CDC" w:rsidRPr="00BB5A86" w:rsidRDefault="00D26CDC" w:rsidP="00D26CDC">
      <w:pPr>
        <w:rPr>
          <w:lang w:val="en-AU"/>
        </w:rPr>
      </w:pPr>
    </w:p>
    <w:p w14:paraId="697A4DCA" w14:textId="77777777" w:rsidR="00D26CDC" w:rsidRPr="00BB5A86" w:rsidRDefault="00D26CDC" w:rsidP="00D26CDC">
      <w:pPr>
        <w:rPr>
          <w:lang w:val="en-AU"/>
        </w:rPr>
      </w:pPr>
      <w:r w:rsidRPr="00BB5A86">
        <w:rPr>
          <w:lang w:val="en-AU"/>
        </w:rPr>
        <w:t xml:space="preserve">     git flow hotfix </w:t>
      </w:r>
      <w:proofErr w:type="gramStart"/>
      <w:r w:rsidRPr="00BB5A86">
        <w:rPr>
          <w:lang w:val="en-AU"/>
        </w:rPr>
        <w:t>start</w:t>
      </w:r>
      <w:proofErr w:type="gramEnd"/>
      <w:r w:rsidRPr="00BB5A86">
        <w:rPr>
          <w:lang w:val="en-AU"/>
        </w:rPr>
        <w:t xml:space="preserve"> </w:t>
      </w:r>
      <w:proofErr w:type="spellStart"/>
      <w:r w:rsidRPr="00BB5A86">
        <w:rPr>
          <w:lang w:val="en-AU"/>
        </w:rPr>
        <w:t>emegencychangename</w:t>
      </w:r>
      <w:proofErr w:type="spellEnd"/>
    </w:p>
    <w:p w14:paraId="14073E5D" w14:textId="77777777" w:rsidR="00D26CDC" w:rsidRPr="00BB5A86" w:rsidRDefault="00D26CDC" w:rsidP="00D26CDC">
      <w:pPr>
        <w:rPr>
          <w:lang w:val="en-AU"/>
        </w:rPr>
      </w:pPr>
    </w:p>
    <w:p w14:paraId="74F0328D" w14:textId="77777777" w:rsidR="00D26CDC" w:rsidRPr="00BB5A86" w:rsidRDefault="00D26CDC" w:rsidP="00D26CDC">
      <w:pPr>
        <w:rPr>
          <w:lang w:val="en-AU"/>
        </w:rPr>
      </w:pPr>
      <w:r w:rsidRPr="00BB5A86">
        <w:rPr>
          <w:lang w:val="en-AU"/>
        </w:rPr>
        <w:lastRenderedPageBreak/>
        <w:t>Make your changes and commit.</w:t>
      </w:r>
    </w:p>
    <w:p w14:paraId="3DD030FA" w14:textId="77777777" w:rsidR="00D26CDC" w:rsidRPr="00BB5A86" w:rsidRDefault="00D26CDC" w:rsidP="00D26CDC">
      <w:pPr>
        <w:rPr>
          <w:lang w:val="en-AU"/>
        </w:rPr>
      </w:pPr>
    </w:p>
    <w:p w14:paraId="76F3B411" w14:textId="77777777" w:rsidR="00D26CDC" w:rsidRPr="00BB5A86" w:rsidRDefault="00D26CDC" w:rsidP="00D26CDC">
      <w:pPr>
        <w:rPr>
          <w:lang w:val="en-AU"/>
        </w:rPr>
      </w:pPr>
      <w:r w:rsidRPr="00BB5A86">
        <w:rPr>
          <w:lang w:val="en-AU"/>
        </w:rPr>
        <w:t xml:space="preserve">     git </w:t>
      </w:r>
      <w:proofErr w:type="gramStart"/>
      <w:r w:rsidRPr="00BB5A86">
        <w:rPr>
          <w:lang w:val="en-AU"/>
        </w:rPr>
        <w:t>add .</w:t>
      </w:r>
      <w:proofErr w:type="gramEnd"/>
    </w:p>
    <w:p w14:paraId="7E4FFACA" w14:textId="77777777" w:rsidR="00D26CDC" w:rsidRPr="00BB5A86" w:rsidRDefault="00D26CDC" w:rsidP="00D26CDC">
      <w:pPr>
        <w:rPr>
          <w:lang w:val="en-AU"/>
        </w:rPr>
      </w:pPr>
      <w:r w:rsidRPr="00BB5A86">
        <w:rPr>
          <w:lang w:val="en-AU"/>
        </w:rPr>
        <w:t xml:space="preserve">     git commit -</w:t>
      </w:r>
      <w:proofErr w:type="spellStart"/>
      <w:r w:rsidRPr="00BB5A86">
        <w:rPr>
          <w:lang w:val="en-AU"/>
        </w:rPr>
        <w:t>m'description</w:t>
      </w:r>
      <w:proofErr w:type="spellEnd"/>
      <w:r w:rsidRPr="00BB5A86">
        <w:rPr>
          <w:lang w:val="en-AU"/>
        </w:rPr>
        <w:t xml:space="preserve"> of changes'</w:t>
      </w:r>
    </w:p>
    <w:p w14:paraId="5D551915" w14:textId="77777777" w:rsidR="00D26CDC" w:rsidRPr="00BB5A86" w:rsidRDefault="00D26CDC" w:rsidP="00D26CDC">
      <w:pPr>
        <w:rPr>
          <w:lang w:val="en-AU"/>
        </w:rPr>
      </w:pPr>
      <w:r w:rsidRPr="00BB5A86">
        <w:rPr>
          <w:lang w:val="en-AU"/>
        </w:rPr>
        <w:t xml:space="preserve">     git push --set-upstream origin hotfix/</w:t>
      </w:r>
      <w:proofErr w:type="spellStart"/>
      <w:r w:rsidRPr="00BB5A86">
        <w:rPr>
          <w:lang w:val="en-AU"/>
        </w:rPr>
        <w:t>emegencychangename</w:t>
      </w:r>
      <w:proofErr w:type="spellEnd"/>
    </w:p>
    <w:p w14:paraId="24B024A8" w14:textId="77777777" w:rsidR="00D26CDC" w:rsidRPr="00BB5A86" w:rsidRDefault="00D26CDC" w:rsidP="00D26CDC">
      <w:pPr>
        <w:rPr>
          <w:lang w:val="en-AU"/>
        </w:rPr>
      </w:pPr>
    </w:p>
    <w:p w14:paraId="147AF556" w14:textId="77777777" w:rsidR="00D26CDC" w:rsidRPr="00BB5A86" w:rsidRDefault="00D26CDC" w:rsidP="00D26CDC">
      <w:pPr>
        <w:rPr>
          <w:lang w:val="en-AU"/>
        </w:rPr>
      </w:pPr>
      <w:r w:rsidRPr="00BB5A86">
        <w:rPr>
          <w:lang w:val="en-AU"/>
        </w:rPr>
        <w:t xml:space="preserve">This will trigger a build on the </w:t>
      </w:r>
      <w:proofErr w:type="spellStart"/>
      <w:r w:rsidRPr="00BB5A86">
        <w:rPr>
          <w:lang w:val="en-AU"/>
        </w:rPr>
        <w:t>JenkinsCI</w:t>
      </w:r>
      <w:proofErr w:type="spellEnd"/>
      <w:r w:rsidRPr="00BB5A86">
        <w:rPr>
          <w:lang w:val="en-AU"/>
        </w:rPr>
        <w:t xml:space="preserve"> server, an automatic publish to the feature site, and allow a QA build to be generated.</w:t>
      </w:r>
    </w:p>
    <w:p w14:paraId="4C228F7A" w14:textId="77777777" w:rsidR="00D26CDC" w:rsidRPr="00BB5A86" w:rsidRDefault="00D26CDC" w:rsidP="00D26CDC">
      <w:pPr>
        <w:rPr>
          <w:lang w:val="en-AU"/>
        </w:rPr>
      </w:pPr>
    </w:p>
    <w:p w14:paraId="64E70DBD" w14:textId="77777777" w:rsidR="00D26CDC" w:rsidRPr="00BB5A86" w:rsidRDefault="00D26CDC" w:rsidP="00D26CDC">
      <w:pPr>
        <w:rPr>
          <w:lang w:val="en-AU"/>
        </w:rPr>
      </w:pPr>
      <w:r w:rsidRPr="00BB5A86">
        <w:rPr>
          <w:lang w:val="en-AU"/>
        </w:rPr>
        <w:t xml:space="preserve">To view the </w:t>
      </w:r>
      <w:proofErr w:type="gramStart"/>
      <w:r w:rsidRPr="00BB5A86">
        <w:rPr>
          <w:lang w:val="en-AU"/>
        </w:rPr>
        <w:t>hotfix</w:t>
      </w:r>
      <w:proofErr w:type="gramEnd"/>
      <w:r w:rsidRPr="00BB5A86">
        <w:rPr>
          <w:lang w:val="en-AU"/>
        </w:rPr>
        <w:t xml:space="preserve"> change in your browser, go to:</w:t>
      </w:r>
    </w:p>
    <w:p w14:paraId="0F07045F" w14:textId="77777777" w:rsidR="00D26CDC" w:rsidRPr="00BB5A86" w:rsidRDefault="00D26CDC" w:rsidP="00D26CDC">
      <w:pPr>
        <w:rPr>
          <w:lang w:val="en-AU"/>
        </w:rPr>
      </w:pPr>
    </w:p>
    <w:p w14:paraId="1B3F7BE4" w14:textId="77777777" w:rsidR="00D26CDC" w:rsidRPr="00BB5A86" w:rsidRDefault="00D26CDC" w:rsidP="00D26CDC">
      <w:pPr>
        <w:rPr>
          <w:lang w:val="en-AU"/>
        </w:rPr>
      </w:pPr>
      <w:r w:rsidRPr="00BB5A86">
        <w:rPr>
          <w:lang w:val="en-AU"/>
        </w:rPr>
        <w:t xml:space="preserve">   http://em-public.ci.devcop.em.vic.gov.au/em-public/origin/hotfix/emegencychangename/</w:t>
      </w:r>
    </w:p>
    <w:p w14:paraId="6D80A953" w14:textId="77777777" w:rsidR="00D26CDC" w:rsidRPr="00BB5A86" w:rsidRDefault="00D26CDC" w:rsidP="00D26CDC">
      <w:pPr>
        <w:rPr>
          <w:lang w:val="en-AU"/>
        </w:rPr>
      </w:pPr>
    </w:p>
    <w:p w14:paraId="7BECCAA3" w14:textId="77777777" w:rsidR="00D26CDC" w:rsidRPr="00BB5A86" w:rsidRDefault="00D26CDC" w:rsidP="00D26CDC">
      <w:pPr>
        <w:rPr>
          <w:lang w:val="en-AU"/>
        </w:rPr>
      </w:pPr>
      <w:r w:rsidRPr="00BB5A86">
        <w:rPr>
          <w:lang w:val="en-AU"/>
        </w:rPr>
        <w:t xml:space="preserve">Once you are happy with this change, generate a QA build by manually starting the </w:t>
      </w:r>
      <w:proofErr w:type="spellStart"/>
      <w:r w:rsidRPr="00BB5A86">
        <w:rPr>
          <w:lang w:val="en-AU"/>
        </w:rPr>
        <w:t>JenkinsCI</w:t>
      </w:r>
      <w:proofErr w:type="spellEnd"/>
      <w:r w:rsidRPr="00BB5A86">
        <w:rPr>
          <w:lang w:val="en-AU"/>
        </w:rPr>
        <w:t xml:space="preserve"> job:</w:t>
      </w:r>
    </w:p>
    <w:p w14:paraId="4626C839" w14:textId="77777777" w:rsidR="00D26CDC" w:rsidRPr="00BB5A86" w:rsidRDefault="00D26CDC" w:rsidP="00D26CDC">
      <w:pPr>
        <w:rPr>
          <w:lang w:val="en-AU"/>
        </w:rPr>
      </w:pPr>
    </w:p>
    <w:p w14:paraId="58DC1A08" w14:textId="77777777" w:rsidR="00D26CDC" w:rsidRPr="00BB5A86" w:rsidRDefault="00D26CDC" w:rsidP="00D26CDC">
      <w:pPr>
        <w:rPr>
          <w:lang w:val="en-AU"/>
        </w:rPr>
      </w:pPr>
      <w:r w:rsidRPr="00BB5A86">
        <w:rPr>
          <w:lang w:val="en-AU"/>
        </w:rPr>
        <w:t xml:space="preserve">     Job Name:  "</w:t>
      </w:r>
      <w:proofErr w:type="spellStart"/>
      <w:r w:rsidRPr="00BB5A86">
        <w:rPr>
          <w:lang w:val="en-AU"/>
        </w:rPr>
        <w:t>EMPublic</w:t>
      </w:r>
      <w:proofErr w:type="spellEnd"/>
      <w:r w:rsidRPr="00BB5A86">
        <w:rPr>
          <w:lang w:val="en-AU"/>
        </w:rPr>
        <w:t>-Deploy-QA"</w:t>
      </w:r>
    </w:p>
    <w:p w14:paraId="0EDF9142" w14:textId="77777777" w:rsidR="00D26CDC" w:rsidRPr="00BB5A86" w:rsidRDefault="00D26CDC" w:rsidP="00D26CDC">
      <w:pPr>
        <w:rPr>
          <w:lang w:val="en-AU"/>
        </w:rPr>
      </w:pPr>
      <w:r w:rsidRPr="00BB5A86">
        <w:rPr>
          <w:lang w:val="en-AU"/>
        </w:rPr>
        <w:t xml:space="preserve">     WEB_SRC_GIT_TAG parameter: "hotfix/</w:t>
      </w:r>
      <w:proofErr w:type="spellStart"/>
      <w:r w:rsidRPr="00BB5A86">
        <w:rPr>
          <w:lang w:val="en-AU"/>
        </w:rPr>
        <w:t>emegencychangename</w:t>
      </w:r>
      <w:proofErr w:type="spellEnd"/>
      <w:r w:rsidRPr="00BB5A86">
        <w:rPr>
          <w:lang w:val="en-AU"/>
        </w:rPr>
        <w:t>"</w:t>
      </w:r>
    </w:p>
    <w:p w14:paraId="31D4371E" w14:textId="77777777" w:rsidR="00D26CDC" w:rsidRPr="00BB5A86" w:rsidRDefault="00D26CDC" w:rsidP="00D26CDC">
      <w:pPr>
        <w:rPr>
          <w:lang w:val="en-AU"/>
        </w:rPr>
      </w:pPr>
    </w:p>
    <w:p w14:paraId="35533ED5" w14:textId="77777777" w:rsidR="00D26CDC" w:rsidRPr="00BB5A86" w:rsidRDefault="00D26CDC" w:rsidP="00D26CDC">
      <w:pPr>
        <w:rPr>
          <w:lang w:val="en-AU"/>
        </w:rPr>
      </w:pPr>
      <w:r w:rsidRPr="00BB5A86">
        <w:rPr>
          <w:lang w:val="en-AU"/>
        </w:rPr>
        <w:t>This will generate a new QA build for verification.</w:t>
      </w:r>
    </w:p>
    <w:p w14:paraId="559E4F6A" w14:textId="77777777" w:rsidR="00D26CDC" w:rsidRPr="00BB5A86" w:rsidRDefault="00D26CDC" w:rsidP="00D26CDC">
      <w:pPr>
        <w:rPr>
          <w:lang w:val="en-AU"/>
        </w:rPr>
      </w:pPr>
    </w:p>
    <w:p w14:paraId="35596DC6" w14:textId="77777777" w:rsidR="00D26CDC" w:rsidRPr="00BB5A86" w:rsidRDefault="00D26CDC" w:rsidP="00D26CDC">
      <w:pPr>
        <w:rPr>
          <w:lang w:val="en-AU"/>
        </w:rPr>
      </w:pPr>
      <w:r w:rsidRPr="00BB5A86">
        <w:rPr>
          <w:lang w:val="en-AU"/>
        </w:rPr>
        <w:t>Once QA has been completed, the change can be merged into the master branch with git flow:</w:t>
      </w:r>
    </w:p>
    <w:p w14:paraId="42D51DB8" w14:textId="77777777" w:rsidR="00D26CDC" w:rsidRPr="00BB5A86" w:rsidRDefault="00D26CDC" w:rsidP="00D26CDC">
      <w:pPr>
        <w:rPr>
          <w:lang w:val="en-AU"/>
        </w:rPr>
      </w:pPr>
    </w:p>
    <w:p w14:paraId="04E1FF0E" w14:textId="77777777" w:rsidR="00D26CDC" w:rsidRPr="00BB5A86" w:rsidRDefault="00D26CDC" w:rsidP="00D26CDC">
      <w:pPr>
        <w:rPr>
          <w:lang w:val="en-AU"/>
        </w:rPr>
      </w:pPr>
      <w:r w:rsidRPr="00BB5A86">
        <w:rPr>
          <w:lang w:val="en-AU"/>
        </w:rPr>
        <w:t xml:space="preserve">    </w:t>
      </w:r>
      <w:proofErr w:type="spellStart"/>
      <w:r w:rsidRPr="00BB5A86">
        <w:rPr>
          <w:lang w:val="en-AU"/>
        </w:rPr>
        <w:t>npm</w:t>
      </w:r>
      <w:proofErr w:type="spellEnd"/>
      <w:r w:rsidRPr="00BB5A86">
        <w:rPr>
          <w:lang w:val="en-AU"/>
        </w:rPr>
        <w:t xml:space="preserve"> version patch</w:t>
      </w:r>
    </w:p>
    <w:p w14:paraId="6D025C14" w14:textId="77777777" w:rsidR="00D26CDC" w:rsidRPr="00BB5A86" w:rsidRDefault="00D26CDC" w:rsidP="00D26CDC">
      <w:pPr>
        <w:rPr>
          <w:lang w:val="en-AU"/>
        </w:rPr>
      </w:pPr>
      <w:r w:rsidRPr="00BB5A86">
        <w:rPr>
          <w:lang w:val="en-AU"/>
        </w:rPr>
        <w:lastRenderedPageBreak/>
        <w:t xml:space="preserve">    git flow hotfix finish </w:t>
      </w:r>
      <w:proofErr w:type="spellStart"/>
      <w:r w:rsidRPr="00BB5A86">
        <w:rPr>
          <w:lang w:val="en-AU"/>
        </w:rPr>
        <w:t>emergencychangename</w:t>
      </w:r>
      <w:proofErr w:type="spellEnd"/>
    </w:p>
    <w:p w14:paraId="0E935A9D" w14:textId="77777777" w:rsidR="00D26CDC" w:rsidRPr="00BB5A86" w:rsidRDefault="00D26CDC" w:rsidP="00D26CDC">
      <w:pPr>
        <w:rPr>
          <w:lang w:val="en-AU"/>
        </w:rPr>
      </w:pPr>
    </w:p>
    <w:p w14:paraId="4607E984" w14:textId="77777777" w:rsidR="00D26CDC" w:rsidRPr="00BB5A86" w:rsidRDefault="00D26CDC" w:rsidP="00D26CDC">
      <w:pPr>
        <w:rPr>
          <w:lang w:val="en-AU"/>
        </w:rPr>
      </w:pPr>
      <w:r w:rsidRPr="00BB5A86">
        <w:rPr>
          <w:lang w:val="en-AU"/>
        </w:rPr>
        <w:t>This will update the Master branch with the hotfix changes, and increment the patch version (*.*.1).</w:t>
      </w:r>
    </w:p>
    <w:p w14:paraId="3896346F" w14:textId="77777777" w:rsidR="00D26CDC" w:rsidRPr="00BB5A86" w:rsidRDefault="00D26CDC" w:rsidP="00D26CDC">
      <w:pPr>
        <w:rPr>
          <w:lang w:val="en-AU"/>
        </w:rPr>
      </w:pPr>
    </w:p>
    <w:p w14:paraId="75666B1A" w14:textId="77777777" w:rsidR="00D26CDC" w:rsidRPr="00BB5A86" w:rsidRDefault="00D26CDC" w:rsidP="00D26CDC">
      <w:pPr>
        <w:rPr>
          <w:lang w:val="en-AU"/>
        </w:rPr>
      </w:pPr>
      <w:r w:rsidRPr="00BB5A86">
        <w:rPr>
          <w:lang w:val="en-AU"/>
        </w:rPr>
        <w:t xml:space="preserve">The production environments can then be released using the following </w:t>
      </w:r>
      <w:proofErr w:type="spellStart"/>
      <w:r w:rsidRPr="00BB5A86">
        <w:rPr>
          <w:lang w:val="en-AU"/>
        </w:rPr>
        <w:t>JenkinsCI</w:t>
      </w:r>
      <w:proofErr w:type="spellEnd"/>
      <w:r w:rsidRPr="00BB5A86">
        <w:rPr>
          <w:lang w:val="en-AU"/>
        </w:rPr>
        <w:t xml:space="preserve"> job:</w:t>
      </w:r>
    </w:p>
    <w:p w14:paraId="7527AA0C" w14:textId="77777777" w:rsidR="00D26CDC" w:rsidRPr="00BB5A86" w:rsidRDefault="00D26CDC" w:rsidP="00D26CDC">
      <w:pPr>
        <w:rPr>
          <w:lang w:val="en-AU"/>
        </w:rPr>
      </w:pPr>
    </w:p>
    <w:p w14:paraId="0DB373E4" w14:textId="77777777" w:rsidR="00D26CDC" w:rsidRPr="00BB5A86" w:rsidRDefault="00D26CDC" w:rsidP="00D26CDC">
      <w:pPr>
        <w:rPr>
          <w:lang w:val="en-AU"/>
        </w:rPr>
      </w:pPr>
      <w:r w:rsidRPr="00BB5A86">
        <w:rPr>
          <w:lang w:val="en-AU"/>
        </w:rPr>
        <w:t xml:space="preserve">    Job Name:  "</w:t>
      </w:r>
      <w:proofErr w:type="spellStart"/>
      <w:r w:rsidRPr="00BB5A86">
        <w:rPr>
          <w:lang w:val="en-AU"/>
        </w:rPr>
        <w:t>EMPublic</w:t>
      </w:r>
      <w:proofErr w:type="spellEnd"/>
      <w:r w:rsidRPr="00BB5A86">
        <w:rPr>
          <w:lang w:val="en-AU"/>
        </w:rPr>
        <w:t>-Deploy-Prod"</w:t>
      </w:r>
    </w:p>
    <w:p w14:paraId="3871AA1A" w14:textId="77777777" w:rsidR="00D26CDC" w:rsidRPr="00BB5A86" w:rsidRDefault="00D26CDC" w:rsidP="00D26CDC">
      <w:pPr>
        <w:rPr>
          <w:lang w:val="en-AU"/>
        </w:rPr>
      </w:pPr>
      <w:r w:rsidRPr="00BB5A86">
        <w:rPr>
          <w:lang w:val="en-AU"/>
        </w:rPr>
        <w:t xml:space="preserve">    Environment:</w:t>
      </w:r>
      <w:r w:rsidRPr="00BB5A86">
        <w:rPr>
          <w:lang w:val="en-AU"/>
        </w:rPr>
        <w:tab/>
        <w:t>PVT or Prod</w:t>
      </w:r>
    </w:p>
    <w:p w14:paraId="7B976ABA" w14:textId="77777777" w:rsidR="00D26CDC" w:rsidRPr="00BB5A86" w:rsidRDefault="00D26CDC" w:rsidP="00D26CDC">
      <w:pPr>
        <w:rPr>
          <w:lang w:val="en-AU"/>
        </w:rPr>
      </w:pPr>
      <w:r w:rsidRPr="00BB5A86">
        <w:rPr>
          <w:lang w:val="en-AU"/>
        </w:rPr>
        <w:t xml:space="preserve">    WEB_SRC_GIT_TAG:</w:t>
      </w:r>
      <w:r w:rsidRPr="00BB5A86">
        <w:rPr>
          <w:lang w:val="en-AU"/>
        </w:rPr>
        <w:tab/>
        <w:t>master</w:t>
      </w:r>
    </w:p>
    <w:p w14:paraId="7AE6661D" w14:textId="77777777" w:rsidR="00D26CDC" w:rsidRPr="00BB5A86" w:rsidRDefault="00D26CDC" w:rsidP="00D26CDC">
      <w:pPr>
        <w:rPr>
          <w:lang w:val="en-AU"/>
        </w:rPr>
      </w:pPr>
      <w:r w:rsidRPr="00BB5A86">
        <w:rPr>
          <w:lang w:val="en-AU"/>
        </w:rPr>
        <w:t xml:space="preserve">    AWS_ACCESS_KEY_ID:</w:t>
      </w:r>
      <w:r w:rsidRPr="00BB5A86">
        <w:rPr>
          <w:lang w:val="en-AU"/>
        </w:rPr>
        <w:tab/>
        <w:t>[as provided]</w:t>
      </w:r>
    </w:p>
    <w:p w14:paraId="73E8732C" w14:textId="77777777" w:rsidR="00D26CDC" w:rsidRPr="00BB5A86" w:rsidRDefault="00D26CDC" w:rsidP="00D26CDC">
      <w:pPr>
        <w:rPr>
          <w:lang w:val="en-AU"/>
        </w:rPr>
      </w:pPr>
      <w:r w:rsidRPr="00BB5A86">
        <w:rPr>
          <w:lang w:val="en-AU"/>
        </w:rPr>
        <w:t xml:space="preserve">    AWS_SECRET_ACCESS_KEY:</w:t>
      </w:r>
      <w:r w:rsidRPr="00BB5A86">
        <w:rPr>
          <w:lang w:val="en-AU"/>
        </w:rPr>
        <w:tab/>
        <w:t>[as provided]</w:t>
      </w:r>
    </w:p>
    <w:p w14:paraId="37975CF1" w14:textId="77777777" w:rsidR="00D26CDC" w:rsidRPr="00BB5A86" w:rsidRDefault="00D26CDC" w:rsidP="00D26CDC">
      <w:pPr>
        <w:rPr>
          <w:lang w:val="en-AU"/>
        </w:rPr>
      </w:pPr>
    </w:p>
    <w:p w14:paraId="44D54A10" w14:textId="77777777" w:rsidR="00D26CDC" w:rsidRPr="00BB5A86" w:rsidRDefault="00D26CDC" w:rsidP="00D26CDC">
      <w:pPr>
        <w:rPr>
          <w:lang w:val="en-AU"/>
        </w:rPr>
      </w:pPr>
      <w:r w:rsidRPr="00BB5A86">
        <w:rPr>
          <w:lang w:val="en-AU"/>
        </w:rPr>
        <w:t>It is recommended that a PVT release is made first and verified at:</w:t>
      </w:r>
    </w:p>
    <w:p w14:paraId="458730B6" w14:textId="77777777" w:rsidR="00D26CDC" w:rsidRPr="00BB5A86" w:rsidRDefault="00D26CDC" w:rsidP="00D26CDC">
      <w:pPr>
        <w:rPr>
          <w:lang w:val="en-AU"/>
        </w:rPr>
      </w:pPr>
    </w:p>
    <w:p w14:paraId="6E649B58" w14:textId="77777777" w:rsidR="00D26CDC" w:rsidRPr="00BB5A86" w:rsidRDefault="00D26CDC" w:rsidP="00D26CDC">
      <w:pPr>
        <w:rPr>
          <w:lang w:val="en-AU"/>
        </w:rPr>
      </w:pPr>
      <w:r w:rsidRPr="00BB5A86">
        <w:rPr>
          <w:lang w:val="en-AU"/>
        </w:rPr>
        <w:t xml:space="preserve">   http://pvt.public.em.vic.gov.au/</w:t>
      </w:r>
    </w:p>
    <w:p w14:paraId="24A86805" w14:textId="77777777" w:rsidR="00D26CDC" w:rsidRPr="00BB5A86" w:rsidRDefault="00D26CDC" w:rsidP="00D26CDC">
      <w:pPr>
        <w:rPr>
          <w:lang w:val="en-AU"/>
        </w:rPr>
      </w:pPr>
    </w:p>
    <w:p w14:paraId="6BAB54C4" w14:textId="77777777" w:rsidR="00D26CDC" w:rsidRPr="00BB5A86" w:rsidRDefault="00D26CDC" w:rsidP="00D26CDC">
      <w:pPr>
        <w:rPr>
          <w:lang w:val="en-AU"/>
        </w:rPr>
      </w:pPr>
      <w:r w:rsidRPr="00BB5A86">
        <w:rPr>
          <w:lang w:val="en-AU"/>
        </w:rPr>
        <w:t>The PROD release can then be made and verified with:</w:t>
      </w:r>
    </w:p>
    <w:p w14:paraId="26DFD1F3" w14:textId="77777777" w:rsidR="00D26CDC" w:rsidRPr="00BB5A86" w:rsidRDefault="00D26CDC" w:rsidP="00D26CDC">
      <w:pPr>
        <w:rPr>
          <w:lang w:val="en-AU"/>
        </w:rPr>
      </w:pPr>
    </w:p>
    <w:p w14:paraId="73861CBC" w14:textId="77777777" w:rsidR="00D26CDC" w:rsidRPr="00BB5A86" w:rsidRDefault="00D26CDC" w:rsidP="00D26CDC">
      <w:pPr>
        <w:rPr>
          <w:lang w:val="en-AU"/>
        </w:rPr>
      </w:pPr>
      <w:r w:rsidRPr="00BB5A86">
        <w:rPr>
          <w:lang w:val="en-AU"/>
        </w:rPr>
        <w:t xml:space="preserve">    http://prod.public.em.vic.gov.au/</w:t>
      </w:r>
    </w:p>
    <w:p w14:paraId="7B0940BE" w14:textId="77777777" w:rsidR="001E064B" w:rsidRDefault="001E064B"/>
    <w:p w14:paraId="4E486326" w14:textId="77777777" w:rsidR="002C08A2" w:rsidRDefault="002C08A2" w:rsidP="00195CA6"/>
    <w:p w14:paraId="533E9A82" w14:textId="77777777" w:rsidR="000438DA" w:rsidRPr="00195CA6" w:rsidRDefault="000438DA" w:rsidP="00195CA6"/>
    <w:p w14:paraId="70E018F6" w14:textId="77777777" w:rsidR="00D26CDC" w:rsidRDefault="00D26CDC" w:rsidP="00D26CDC">
      <w:pPr>
        <w:pStyle w:val="Heading1"/>
      </w:pPr>
      <w:bookmarkStart w:id="3" w:name="_Toc436039384"/>
      <w:r>
        <w:lastRenderedPageBreak/>
        <w:t>Source Code</w:t>
      </w:r>
      <w:bookmarkEnd w:id="3"/>
    </w:p>
    <w:p w14:paraId="602A927F" w14:textId="77777777" w:rsidR="00D26CDC" w:rsidRDefault="00D26CDC" w:rsidP="00D26CDC">
      <w:pPr>
        <w:pStyle w:val="Heading2"/>
      </w:pPr>
      <w:bookmarkStart w:id="4" w:name="_Toc436039385"/>
      <w:r>
        <w:t>Repositories</w:t>
      </w:r>
      <w:bookmarkEnd w:id="4"/>
    </w:p>
    <w:p w14:paraId="5C42F929" w14:textId="77777777" w:rsidR="00E254B0" w:rsidRPr="00E254B0" w:rsidRDefault="00E254B0" w:rsidP="00E254B0">
      <w:r>
        <w:t xml:space="preserve">The repositories are hosted in </w:t>
      </w:r>
      <w:proofErr w:type="spellStart"/>
      <w:r>
        <w:t>Gitlab</w:t>
      </w:r>
      <w:proofErr w:type="spellEnd"/>
      <w:r>
        <w:t xml:space="preserve"> – click on the link below to access the repositories </w:t>
      </w:r>
    </w:p>
    <w:p w14:paraId="3B735D22" w14:textId="53C8B99E" w:rsidR="008C17A8" w:rsidRPr="008F7FDA" w:rsidRDefault="009437A5" w:rsidP="00E254B0">
      <w:pPr>
        <w:rPr>
          <w:color w:val="5E9EA1" w:themeColor="hyperlink"/>
          <w:u w:val="single"/>
        </w:rPr>
      </w:pPr>
      <w:hyperlink r:id="rId8" w:history="1">
        <w:r w:rsidR="00E254B0" w:rsidRPr="00CC676A">
          <w:rPr>
            <w:rStyle w:val="Hyperlink"/>
          </w:rPr>
          <w:t>http://gitlab7.tools.vine.vic.gov.au/groups/empublic</w:t>
        </w:r>
      </w:hyperlink>
    </w:p>
    <w:p w14:paraId="5685BB30" w14:textId="1B77974D" w:rsidR="008C17A8" w:rsidRDefault="008C17A8" w:rsidP="00E254B0">
      <w:r>
        <w:t xml:space="preserve">To clone the repositories into your local machine, type </w:t>
      </w:r>
    </w:p>
    <w:p w14:paraId="636B03A4" w14:textId="5722570D" w:rsidR="008C17A8" w:rsidRDefault="008C17A8" w:rsidP="008C17A8">
      <w:r>
        <w:t xml:space="preserve">   </w:t>
      </w:r>
      <w:proofErr w:type="spellStart"/>
      <w:r>
        <w:t>Git</w:t>
      </w:r>
      <w:proofErr w:type="spellEnd"/>
      <w:r>
        <w:t xml:space="preserve"> clone &lt;SSH or HTTP key&gt; </w:t>
      </w:r>
    </w:p>
    <w:p w14:paraId="388F078C" w14:textId="4313514A" w:rsidR="008C17A8" w:rsidRDefault="008C17A8" w:rsidP="00E254B0">
      <w:r>
        <w:t>Read the attached readme.md files in the respective repositories and follow the instructions listed in it</w:t>
      </w:r>
    </w:p>
    <w:p w14:paraId="67A86ABA" w14:textId="77777777" w:rsidR="008C17A8" w:rsidRDefault="008C17A8" w:rsidP="00E254B0"/>
    <w:p w14:paraId="4C3C7D78" w14:textId="5426FC0A" w:rsidR="008F7FDA" w:rsidRDefault="008F7FDA" w:rsidP="00E254B0">
      <w:r>
        <w:t>web-</w:t>
      </w:r>
      <w:proofErr w:type="spellStart"/>
      <w:r>
        <w:t>src</w:t>
      </w:r>
      <w:proofErr w:type="spellEnd"/>
      <w:r>
        <w:t xml:space="preserve"> – front end code for the main website</w:t>
      </w:r>
    </w:p>
    <w:p w14:paraId="47A63571" w14:textId="4DC937ED" w:rsidR="008F7FDA" w:rsidRDefault="008C17A8" w:rsidP="00E254B0">
      <w:r>
        <w:t>test-</w:t>
      </w:r>
      <w:proofErr w:type="spellStart"/>
      <w:r>
        <w:t>src</w:t>
      </w:r>
      <w:proofErr w:type="spellEnd"/>
      <w:r>
        <w:t xml:space="preserve"> – test data used to create custom datasets for testing purposes</w:t>
      </w:r>
    </w:p>
    <w:p w14:paraId="708632EB" w14:textId="76C3035E" w:rsidR="00E254B0" w:rsidRDefault="008F7FDA" w:rsidP="00E254B0">
      <w:r>
        <w:t>feed-</w:t>
      </w:r>
      <w:proofErr w:type="spellStart"/>
      <w:r>
        <w:t>src</w:t>
      </w:r>
      <w:proofErr w:type="spellEnd"/>
      <w:r>
        <w:t xml:space="preserve"> – </w:t>
      </w:r>
      <w:proofErr w:type="spellStart"/>
      <w:r>
        <w:t>Osom</w:t>
      </w:r>
      <w:proofErr w:type="spellEnd"/>
      <w:r>
        <w:t xml:space="preserve"> processor that aggregates the incoming data feed to be presented in a standardized JSON format that is displayed on the main website</w:t>
      </w:r>
    </w:p>
    <w:p w14:paraId="4A1DDD63" w14:textId="6D3959F2" w:rsidR="008F7FDA" w:rsidRPr="00E254B0" w:rsidRDefault="008F7FDA" w:rsidP="00E254B0">
      <w:r>
        <w:t>backend-</w:t>
      </w:r>
      <w:proofErr w:type="spellStart"/>
      <w:r>
        <w:t>src</w:t>
      </w:r>
      <w:proofErr w:type="spellEnd"/>
      <w:r>
        <w:t xml:space="preserve"> – Backend code currently in development</w:t>
      </w:r>
    </w:p>
    <w:p w14:paraId="118D9F40" w14:textId="77777777" w:rsidR="000438DA" w:rsidRDefault="000438DA" w:rsidP="00D26CDC">
      <w:pPr>
        <w:pStyle w:val="Heading2"/>
      </w:pPr>
      <w:bookmarkStart w:id="5" w:name="_Toc436039386"/>
      <w:r>
        <w:t>Front End Repository</w:t>
      </w:r>
      <w:bookmarkEnd w:id="5"/>
      <w:r>
        <w:t xml:space="preserve"> </w:t>
      </w:r>
    </w:p>
    <w:p w14:paraId="4F016C32" w14:textId="04A08BFD" w:rsidR="0014535A" w:rsidRDefault="00DD4738" w:rsidP="00DD4738">
      <w:r>
        <w:t xml:space="preserve">Live site URL – </w:t>
      </w:r>
      <w:hyperlink r:id="rId9" w:history="1">
        <w:r w:rsidRPr="009D6DBE">
          <w:rPr>
            <w:rStyle w:val="Hyperlink"/>
          </w:rPr>
          <w:t>http://emergency.vic.gov.au</w:t>
        </w:r>
      </w:hyperlink>
    </w:p>
    <w:p w14:paraId="2313ABEE" w14:textId="5F7E3C5B" w:rsidR="0014535A" w:rsidRDefault="0014535A" w:rsidP="00DD4738">
      <w:r>
        <w:t xml:space="preserve">The structure of the repository is segregated into different folders as indicated in the screenshot below </w:t>
      </w:r>
    </w:p>
    <w:p w14:paraId="1E2729E0" w14:textId="565F8608" w:rsidR="0014535A" w:rsidRDefault="0014535A" w:rsidP="00DD4738">
      <w:r>
        <w:rPr>
          <w:noProof/>
          <w:lang w:eastAsia="en-US"/>
        </w:rPr>
        <w:lastRenderedPageBreak/>
        <w:drawing>
          <wp:inline distT="0" distB="0" distL="0" distR="0" wp14:anchorId="29A5BEF1" wp14:editId="12BB59B8">
            <wp:extent cx="1955800" cy="528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1-19 at 3.09.03 PM.png"/>
                    <pic:cNvPicPr/>
                  </pic:nvPicPr>
                  <pic:blipFill>
                    <a:blip r:embed="rId10">
                      <a:extLst>
                        <a:ext uri="{28A0092B-C50C-407E-A947-70E740481C1C}">
                          <a14:useLocalDpi xmlns:a14="http://schemas.microsoft.com/office/drawing/2010/main" val="0"/>
                        </a:ext>
                      </a:extLst>
                    </a:blip>
                    <a:stretch>
                      <a:fillRect/>
                    </a:stretch>
                  </pic:blipFill>
                  <pic:spPr>
                    <a:xfrm>
                      <a:off x="0" y="0"/>
                      <a:ext cx="1955800" cy="5283200"/>
                    </a:xfrm>
                    <a:prstGeom prst="rect">
                      <a:avLst/>
                    </a:prstGeom>
                  </pic:spPr>
                </pic:pic>
              </a:graphicData>
            </a:graphic>
          </wp:inline>
        </w:drawing>
      </w:r>
    </w:p>
    <w:p w14:paraId="386DA4B0" w14:textId="1822172A" w:rsidR="0014535A" w:rsidRDefault="0014535A" w:rsidP="00DD4738">
      <w:r>
        <w:t xml:space="preserve">Modification of the code will occur in the app directory where any changes to html, </w:t>
      </w:r>
      <w:proofErr w:type="spellStart"/>
      <w:r>
        <w:t>hbs</w:t>
      </w:r>
      <w:proofErr w:type="spellEnd"/>
      <w:r>
        <w:t xml:space="preserve">, </w:t>
      </w:r>
      <w:proofErr w:type="spellStart"/>
      <w:r>
        <w:t>css</w:t>
      </w:r>
      <w:proofErr w:type="spellEnd"/>
      <w:r>
        <w:t xml:space="preserve">, </w:t>
      </w:r>
      <w:proofErr w:type="spellStart"/>
      <w:r>
        <w:t>js</w:t>
      </w:r>
      <w:proofErr w:type="spellEnd"/>
      <w:r>
        <w:t xml:space="preserve">, </w:t>
      </w:r>
      <w:proofErr w:type="spellStart"/>
      <w:r>
        <w:t>etc</w:t>
      </w:r>
      <w:proofErr w:type="spellEnd"/>
      <w:r>
        <w:t xml:space="preserve"> files will automatically be detected and built by the gulp build task (found in gulpfile.js) that compiles everything into the build directory. </w:t>
      </w:r>
    </w:p>
    <w:p w14:paraId="2D838066" w14:textId="77777777" w:rsidR="000438DA" w:rsidRDefault="000438DA" w:rsidP="000438DA">
      <w:r>
        <w:t xml:space="preserve">The first release of this website is separated into 3 main pages as indicated below </w:t>
      </w:r>
    </w:p>
    <w:p w14:paraId="26F25DAC" w14:textId="77777777" w:rsidR="000438DA" w:rsidRDefault="000438DA" w:rsidP="000438DA">
      <w:pPr>
        <w:pStyle w:val="Heading3"/>
      </w:pPr>
      <w:bookmarkStart w:id="6" w:name="_Toc436039387"/>
      <w:r>
        <w:lastRenderedPageBreak/>
        <w:t>Incidents &amp; Warnings</w:t>
      </w:r>
      <w:bookmarkEnd w:id="6"/>
    </w:p>
    <w:p w14:paraId="3B005FA9" w14:textId="77777777" w:rsidR="000438DA" w:rsidRDefault="000438DA" w:rsidP="000438DA">
      <w:r>
        <w:rPr>
          <w:noProof/>
          <w:lang w:eastAsia="en-US"/>
        </w:rPr>
        <w:drawing>
          <wp:inline distT="0" distB="0" distL="0" distR="0" wp14:anchorId="11362CD5" wp14:editId="66629F33">
            <wp:extent cx="6071870" cy="3794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1-19 at 2.40.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1870" cy="3794760"/>
                    </a:xfrm>
                    <a:prstGeom prst="rect">
                      <a:avLst/>
                    </a:prstGeom>
                  </pic:spPr>
                </pic:pic>
              </a:graphicData>
            </a:graphic>
          </wp:inline>
        </w:drawing>
      </w:r>
    </w:p>
    <w:p w14:paraId="18629783" w14:textId="1FDFE892" w:rsidR="000438DA" w:rsidRDefault="000438DA" w:rsidP="000438DA">
      <w:r>
        <w:t>The index.html file for this page can be found in the respond folder within the web-</w:t>
      </w:r>
      <w:proofErr w:type="spellStart"/>
      <w:r>
        <w:t>src</w:t>
      </w:r>
      <w:proofErr w:type="spellEnd"/>
      <w:r>
        <w:t>/app/</w:t>
      </w:r>
      <w:proofErr w:type="spellStart"/>
      <w:r>
        <w:t>html_fragments</w:t>
      </w:r>
      <w:proofErr w:type="spellEnd"/>
      <w:r>
        <w:t>/respond directory in the source code</w:t>
      </w:r>
      <w:r w:rsidR="00DD4738">
        <w:t xml:space="preserve">. This section will describe the main features of this page and highlights its file location in the source code. </w:t>
      </w:r>
    </w:p>
    <w:p w14:paraId="2274CD6A" w14:textId="77777777" w:rsidR="00DD4738" w:rsidRDefault="00DD4738" w:rsidP="00DD4738"/>
    <w:p w14:paraId="58A3003B" w14:textId="75F927C8" w:rsidR="00DD4738" w:rsidRDefault="00DD4738" w:rsidP="004747E0">
      <w:pPr>
        <w:pStyle w:val="Heading3"/>
      </w:pPr>
      <w:bookmarkStart w:id="7" w:name="_Toc436039388"/>
      <w:r>
        <w:t>Map</w:t>
      </w:r>
      <w:bookmarkEnd w:id="7"/>
    </w:p>
    <w:p w14:paraId="43124225" w14:textId="2E804AD4" w:rsidR="0014535A" w:rsidRDefault="00DD4738" w:rsidP="000438DA">
      <w:r>
        <w:t>All incoming data feed (see section on Data Feeds will be presented in this main page which is displayed in the map as SVG or PNG icons as shown in the screenshot above.</w:t>
      </w:r>
      <w:r w:rsidR="0014535A">
        <w:t xml:space="preserve"> Clicking on the relevant icon on the map will reveal a popup above the clicked icon containing dynamic live information as shown below</w:t>
      </w:r>
    </w:p>
    <w:p w14:paraId="0AC36223" w14:textId="060FB15B" w:rsidR="0014535A" w:rsidRDefault="0014535A" w:rsidP="000438DA">
      <w:r>
        <w:rPr>
          <w:noProof/>
          <w:lang w:eastAsia="en-US"/>
        </w:rPr>
        <w:lastRenderedPageBreak/>
        <w:drawing>
          <wp:inline distT="0" distB="0" distL="0" distR="0" wp14:anchorId="30DD7AF7" wp14:editId="2062193B">
            <wp:extent cx="3492500" cy="22987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1-19 at 3.04.48 PM.png"/>
                    <pic:cNvPicPr/>
                  </pic:nvPicPr>
                  <pic:blipFill>
                    <a:blip r:embed="rId12">
                      <a:extLst>
                        <a:ext uri="{28A0092B-C50C-407E-A947-70E740481C1C}">
                          <a14:useLocalDpi xmlns:a14="http://schemas.microsoft.com/office/drawing/2010/main" val="0"/>
                        </a:ext>
                      </a:extLst>
                    </a:blip>
                    <a:stretch>
                      <a:fillRect/>
                    </a:stretch>
                  </pic:blipFill>
                  <pic:spPr>
                    <a:xfrm>
                      <a:off x="0" y="0"/>
                      <a:ext cx="3492500" cy="2298700"/>
                    </a:xfrm>
                    <a:prstGeom prst="rect">
                      <a:avLst/>
                    </a:prstGeom>
                  </pic:spPr>
                </pic:pic>
              </a:graphicData>
            </a:graphic>
          </wp:inline>
        </w:drawing>
      </w:r>
    </w:p>
    <w:p w14:paraId="63F4B142" w14:textId="55808517" w:rsidR="0014535A" w:rsidRDefault="0014535A" w:rsidP="000438DA">
      <w:r>
        <w:t xml:space="preserve">Clicking on the info link at the bottom right of the popup will reveal additional information as shown below </w:t>
      </w:r>
    </w:p>
    <w:p w14:paraId="3E7EB971" w14:textId="094BD3EA" w:rsidR="0014535A" w:rsidRDefault="0014535A" w:rsidP="000438DA">
      <w:r>
        <w:rPr>
          <w:noProof/>
          <w:lang w:eastAsia="en-US"/>
        </w:rPr>
        <w:drawing>
          <wp:inline distT="0" distB="0" distL="0" distR="0" wp14:anchorId="3D0D7A05" wp14:editId="31EB2885">
            <wp:extent cx="6071870" cy="46101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1-19 at 3.05.54 PM.png"/>
                    <pic:cNvPicPr/>
                  </pic:nvPicPr>
                  <pic:blipFill>
                    <a:blip r:embed="rId13">
                      <a:extLst>
                        <a:ext uri="{28A0092B-C50C-407E-A947-70E740481C1C}">
                          <a14:useLocalDpi xmlns:a14="http://schemas.microsoft.com/office/drawing/2010/main" val="0"/>
                        </a:ext>
                      </a:extLst>
                    </a:blip>
                    <a:stretch>
                      <a:fillRect/>
                    </a:stretch>
                  </pic:blipFill>
                  <pic:spPr>
                    <a:xfrm>
                      <a:off x="0" y="0"/>
                      <a:ext cx="6071870" cy="4610100"/>
                    </a:xfrm>
                    <a:prstGeom prst="rect">
                      <a:avLst/>
                    </a:prstGeom>
                  </pic:spPr>
                </pic:pic>
              </a:graphicData>
            </a:graphic>
          </wp:inline>
        </w:drawing>
      </w:r>
    </w:p>
    <w:p w14:paraId="257E3AA7" w14:textId="408C18DD" w:rsidR="0014535A" w:rsidRDefault="0014535A" w:rsidP="000438DA">
      <w:r>
        <w:t>The content of the information is attached in the “</w:t>
      </w:r>
      <w:proofErr w:type="spellStart"/>
      <w:r>
        <w:t>webbody</w:t>
      </w:r>
      <w:proofErr w:type="spellEnd"/>
      <w:r>
        <w:t xml:space="preserve">” property of the incoming JSON data feed which is handled by the backend system. </w:t>
      </w:r>
    </w:p>
    <w:p w14:paraId="5CE7193B" w14:textId="77777777" w:rsidR="0014535A" w:rsidRDefault="00DD4738" w:rsidP="004747E0">
      <w:pPr>
        <w:pStyle w:val="Heading3"/>
      </w:pPr>
      <w:bookmarkStart w:id="8" w:name="_Toc436039389"/>
      <w:r>
        <w:lastRenderedPageBreak/>
        <w:t>Sidebar</w:t>
      </w:r>
      <w:bookmarkEnd w:id="8"/>
      <w:r w:rsidR="0014535A" w:rsidRPr="0014535A">
        <w:t xml:space="preserve"> </w:t>
      </w:r>
    </w:p>
    <w:p w14:paraId="7F81352B" w14:textId="63A6DFC8" w:rsidR="0014535A" w:rsidRDefault="0014535A" w:rsidP="0014535A">
      <w:r>
        <w:t xml:space="preserve">A text based description of the incidents/warnings are also displayed in the sidebar table on the left hand side of the website. The </w:t>
      </w:r>
      <w:r w:rsidR="00956619">
        <w:t>sidebar table displaying the data is constantly rebuilt following any changes to the map’s field of view, zoom or data refresh which presents all the data that is currently visible on</w:t>
      </w:r>
      <w:r>
        <w:t xml:space="preserve"> the </w:t>
      </w:r>
      <w:r w:rsidR="00956619">
        <w:t>map. There are two separate tables (one for warnings and one for incidents) that contains their respective datasets determined by the “</w:t>
      </w:r>
      <w:proofErr w:type="spellStart"/>
      <w:r w:rsidR="00956619">
        <w:t>feedtype</w:t>
      </w:r>
      <w:proofErr w:type="spellEnd"/>
      <w:r w:rsidR="00956619">
        <w:t xml:space="preserve">” property in the </w:t>
      </w:r>
      <w:r w:rsidR="00F507D7">
        <w:t xml:space="preserve">data JSON structure. </w:t>
      </w:r>
    </w:p>
    <w:p w14:paraId="0AB09F55" w14:textId="648EA917" w:rsidR="00DD4738" w:rsidRDefault="004747E0" w:rsidP="000438DA">
      <w:r>
        <w:t>Clicking on the list view will display hide the map and display the same sidebar tables in an alternative view. The source code for these tables can be found in the following files</w:t>
      </w:r>
    </w:p>
    <w:p w14:paraId="4E6BADAC" w14:textId="56FB638D" w:rsidR="004747E0" w:rsidRDefault="004747E0" w:rsidP="000438DA">
      <w:r>
        <w:t>App/templates/</w:t>
      </w:r>
      <w:proofErr w:type="spellStart"/>
      <w:r>
        <w:t>sidebar.osom-incident.hbs</w:t>
      </w:r>
      <w:proofErr w:type="spellEnd"/>
    </w:p>
    <w:p w14:paraId="1D905D9F" w14:textId="18B231AE" w:rsidR="004747E0" w:rsidRDefault="004747E0" w:rsidP="004747E0">
      <w:r>
        <w:t>App/templates/</w:t>
      </w:r>
      <w:proofErr w:type="spellStart"/>
      <w:r>
        <w:t>sidebar.osom-warning.hbs</w:t>
      </w:r>
      <w:proofErr w:type="spellEnd"/>
    </w:p>
    <w:p w14:paraId="272C608E" w14:textId="4114B5D6" w:rsidR="004747E0" w:rsidRDefault="004747E0" w:rsidP="004747E0">
      <w:r>
        <w:t>App/templates/</w:t>
      </w:r>
      <w:proofErr w:type="spellStart"/>
      <w:r>
        <w:t>sidebar.other.hbs</w:t>
      </w:r>
      <w:proofErr w:type="spellEnd"/>
    </w:p>
    <w:p w14:paraId="04374269" w14:textId="77777777" w:rsidR="004747E0" w:rsidRDefault="004747E0" w:rsidP="000438DA"/>
    <w:p w14:paraId="23C0D2A3" w14:textId="375D6CDD" w:rsidR="00DD4738" w:rsidRDefault="00DD4738" w:rsidP="004747E0">
      <w:pPr>
        <w:pStyle w:val="Heading3"/>
      </w:pPr>
      <w:bookmarkStart w:id="9" w:name="_Toc436039390"/>
      <w:r>
        <w:t>Text view</w:t>
      </w:r>
      <w:bookmarkEnd w:id="9"/>
    </w:p>
    <w:p w14:paraId="5EDF3FDF" w14:textId="36BE6425" w:rsidR="00147FB6" w:rsidRPr="004747E0" w:rsidRDefault="00147FB6" w:rsidP="004747E0">
      <w:r>
        <w:t xml:space="preserve">Please contact </w:t>
      </w:r>
      <w:hyperlink r:id="rId14" w:history="1">
        <w:r w:rsidRPr="00D37464">
          <w:rPr>
            <w:rStyle w:val="Hyperlink"/>
          </w:rPr>
          <w:t>Michael.Jenkins@vine.vic.gov.au</w:t>
        </w:r>
      </w:hyperlink>
      <w:r>
        <w:t xml:space="preserve"> for further information</w:t>
      </w:r>
    </w:p>
    <w:p w14:paraId="2524BA70" w14:textId="2BBD42AF" w:rsidR="00DD4738" w:rsidRDefault="00DD4738" w:rsidP="004747E0">
      <w:pPr>
        <w:pStyle w:val="Heading3"/>
      </w:pPr>
      <w:bookmarkStart w:id="10" w:name="_Toc436039391"/>
      <w:r>
        <w:t>Filter</w:t>
      </w:r>
      <w:bookmarkEnd w:id="10"/>
    </w:p>
    <w:p w14:paraId="529096C7" w14:textId="540CE841" w:rsidR="00147FB6" w:rsidRDefault="00147FB6" w:rsidP="00147FB6">
      <w:r>
        <w:t>Filtering is presented as a dropdown to enable users to determine which categories of incidents to be displayed on the map and sidebar. The source code can be found in app/scripts/</w:t>
      </w:r>
      <w:proofErr w:type="spellStart"/>
      <w:r>
        <w:t>ui</w:t>
      </w:r>
      <w:proofErr w:type="spellEnd"/>
      <w:r>
        <w:t xml:space="preserve">/filter.js. In mobile view, the filter is displayed as a modal window which leverages the same </w:t>
      </w:r>
      <w:proofErr w:type="spellStart"/>
      <w:r>
        <w:t>Javascript</w:t>
      </w:r>
      <w:proofErr w:type="spellEnd"/>
      <w:r>
        <w:t xml:space="preserve"> functions that are synchronized with the desktop version of filters. </w:t>
      </w:r>
    </w:p>
    <w:p w14:paraId="7C834C23" w14:textId="3042FFF6" w:rsidR="00147FB6" w:rsidRPr="00147FB6" w:rsidRDefault="00147FB6" w:rsidP="00147FB6">
      <w:r>
        <w:t>The filter list also enables users to choose between the map overlays that the users chooses to be displayed on top of their map. The functions can be found in the same app/scripts/</w:t>
      </w:r>
      <w:proofErr w:type="spellStart"/>
      <w:r>
        <w:t>ui</w:t>
      </w:r>
      <w:proofErr w:type="spellEnd"/>
      <w:r>
        <w:t xml:space="preserve">/filter.js file. </w:t>
      </w:r>
    </w:p>
    <w:p w14:paraId="679A7667" w14:textId="103D7DAE" w:rsidR="00DD4738" w:rsidRDefault="00DD4738" w:rsidP="004747E0">
      <w:pPr>
        <w:pStyle w:val="Heading3"/>
      </w:pPr>
      <w:bookmarkStart w:id="11" w:name="_Toc436039392"/>
      <w:r>
        <w:t>Sorting</w:t>
      </w:r>
      <w:bookmarkEnd w:id="11"/>
    </w:p>
    <w:p w14:paraId="346F5479" w14:textId="77777777" w:rsidR="004747E0" w:rsidRDefault="000E481B" w:rsidP="000438DA">
      <w:r>
        <w:t xml:space="preserve">Sorting is done using the library </w:t>
      </w:r>
      <w:proofErr w:type="spellStart"/>
      <w:r>
        <w:t>ListJS</w:t>
      </w:r>
      <w:proofErr w:type="spellEnd"/>
      <w:r w:rsidR="004747E0">
        <w:t xml:space="preserve">. The function governing the sorting rules can be found in the app/scripts/sidebar.js file. </w:t>
      </w:r>
    </w:p>
    <w:p w14:paraId="6D304175" w14:textId="68FA54E8" w:rsidR="000E481B" w:rsidRDefault="004747E0" w:rsidP="000438DA">
      <w:r>
        <w:t>Further</w:t>
      </w:r>
      <w:r w:rsidR="000E481B">
        <w:t xml:space="preserve"> documentation can be found on </w:t>
      </w:r>
      <w:hyperlink r:id="rId15" w:history="1">
        <w:r w:rsidR="000E481B" w:rsidRPr="009D6DBE">
          <w:rPr>
            <w:rStyle w:val="Hyperlink"/>
          </w:rPr>
          <w:t>http://www.listjs.com/</w:t>
        </w:r>
      </w:hyperlink>
    </w:p>
    <w:p w14:paraId="01E2AEF1" w14:textId="705E05E6" w:rsidR="00DD4738" w:rsidRDefault="00DD4738" w:rsidP="004747E0">
      <w:pPr>
        <w:pStyle w:val="Heading3"/>
      </w:pPr>
      <w:bookmarkStart w:id="12" w:name="_Toc436039393"/>
      <w:r>
        <w:lastRenderedPageBreak/>
        <w:t>Locate Me</w:t>
      </w:r>
      <w:bookmarkEnd w:id="12"/>
    </w:p>
    <w:p w14:paraId="6C08C1C7" w14:textId="26B213A7" w:rsidR="000E481B" w:rsidRDefault="000E481B" w:rsidP="000E481B">
      <w:r>
        <w:t>The locate me functionality is leveraged off th</w:t>
      </w:r>
      <w:r w:rsidR="004747E0">
        <w:t>e library leaflet-</w:t>
      </w:r>
      <w:proofErr w:type="spellStart"/>
      <w:r w:rsidR="004747E0">
        <w:t>locatecontrol</w:t>
      </w:r>
      <w:proofErr w:type="spellEnd"/>
      <w:r w:rsidR="004747E0">
        <w:t xml:space="preserve">. </w:t>
      </w:r>
      <w:proofErr w:type="spellStart"/>
      <w:r w:rsidR="004747E0">
        <w:t>Customised</w:t>
      </w:r>
      <w:proofErr w:type="spellEnd"/>
      <w:r w:rsidR="004747E0">
        <w:t xml:space="preserve"> controls have been created to perform additional functions (such as calculating distances between incidents and location of user) can be found in the app/scripts/</w:t>
      </w:r>
      <w:proofErr w:type="spellStart"/>
      <w:r w:rsidR="004747E0">
        <w:t>ui</w:t>
      </w:r>
      <w:proofErr w:type="spellEnd"/>
      <w:r w:rsidR="004747E0">
        <w:t xml:space="preserve">/leaflet/ directory. Further </w:t>
      </w:r>
      <w:r>
        <w:t>documentation</w:t>
      </w:r>
      <w:r w:rsidR="004747E0">
        <w:t xml:space="preserve"> on this library</w:t>
      </w:r>
      <w:r>
        <w:t xml:space="preserve"> can be found on </w:t>
      </w:r>
      <w:hyperlink r:id="rId16" w:history="1">
        <w:r w:rsidRPr="009D6DBE">
          <w:rPr>
            <w:rStyle w:val="Hyperlink"/>
          </w:rPr>
          <w:t>https://github.com/domoritz/leaflet-locatecontrol</w:t>
        </w:r>
      </w:hyperlink>
    </w:p>
    <w:p w14:paraId="16B3F151" w14:textId="220B3A1B" w:rsidR="00DD4738" w:rsidRDefault="00DD4738" w:rsidP="004747E0">
      <w:pPr>
        <w:pStyle w:val="Heading3"/>
      </w:pPr>
      <w:bookmarkStart w:id="13" w:name="_Toc436039394"/>
      <w:r>
        <w:t>Refresh</w:t>
      </w:r>
      <w:bookmarkEnd w:id="13"/>
    </w:p>
    <w:p w14:paraId="301CECF1" w14:textId="5ABA305D" w:rsidR="000E481B" w:rsidRDefault="000E481B" w:rsidP="000438DA">
      <w:r>
        <w:t xml:space="preserve">The refresh functionality is used to refresh the data on the map that is set to occur every 60 seconds by default. There is a pause functionality that is built to negate the refresh functionality as part of accessibility standards. The source code for the refresh functionality can be found in </w:t>
      </w:r>
    </w:p>
    <w:p w14:paraId="33DE391A" w14:textId="5C4E3F47" w:rsidR="000E481B" w:rsidRDefault="000E481B" w:rsidP="000E481B">
      <w:pPr>
        <w:tabs>
          <w:tab w:val="left" w:pos="4050"/>
        </w:tabs>
      </w:pPr>
      <w:r>
        <w:t>App/scripts/</w:t>
      </w:r>
      <w:proofErr w:type="spellStart"/>
      <w:r>
        <w:t>ui</w:t>
      </w:r>
      <w:proofErr w:type="spellEnd"/>
      <w:r>
        <w:t>/refresh.js</w:t>
      </w:r>
      <w:r>
        <w:tab/>
      </w:r>
    </w:p>
    <w:p w14:paraId="2E33B844" w14:textId="1A224F2C" w:rsidR="000E481B" w:rsidRDefault="000E481B" w:rsidP="000E481B">
      <w:r>
        <w:t>App/scripts/</w:t>
      </w:r>
      <w:proofErr w:type="spellStart"/>
      <w:r>
        <w:t>ui</w:t>
      </w:r>
      <w:proofErr w:type="spellEnd"/>
      <w:r>
        <w:t>/refresh.manager.js</w:t>
      </w:r>
    </w:p>
    <w:p w14:paraId="1130D9DB" w14:textId="31440FB2" w:rsidR="000E481B" w:rsidRDefault="000E481B" w:rsidP="000E481B">
      <w:r>
        <w:t>App/scripts/</w:t>
      </w:r>
      <w:proofErr w:type="spellStart"/>
      <w:r>
        <w:t>ui</w:t>
      </w:r>
      <w:proofErr w:type="spellEnd"/>
      <w:r>
        <w:t>/leaflet/control.refresh.js</w:t>
      </w:r>
    </w:p>
    <w:p w14:paraId="40DE60C8" w14:textId="4AF6B0AE" w:rsidR="000E481B" w:rsidRDefault="00147FB6" w:rsidP="00147FB6">
      <w:pPr>
        <w:pStyle w:val="Heading3"/>
      </w:pPr>
      <w:bookmarkStart w:id="14" w:name="_Toc436039395"/>
      <w:r>
        <w:t>Business Rules</w:t>
      </w:r>
      <w:bookmarkEnd w:id="14"/>
    </w:p>
    <w:p w14:paraId="535CC707" w14:textId="2CB3AA5B" w:rsidR="009F0E52" w:rsidRDefault="009F0E52" w:rsidP="009F0E52">
      <w:r>
        <w:t>The business rules to govern how warnings and incidents are classified and displayed on the main website can be found in the app/scripts/rules/osom.js</w:t>
      </w:r>
    </w:p>
    <w:p w14:paraId="46DBE88D" w14:textId="042A03F2" w:rsidR="009F0E52" w:rsidRDefault="009F0E52" w:rsidP="009F0E52">
      <w:r>
        <w:t xml:space="preserve">For further information on business rules, please contact </w:t>
      </w:r>
      <w:hyperlink r:id="rId17" w:history="1">
        <w:r w:rsidRPr="00D37464">
          <w:rPr>
            <w:rStyle w:val="Hyperlink"/>
          </w:rPr>
          <w:t>Reegan.Key@emv.vic.gov.au</w:t>
        </w:r>
      </w:hyperlink>
    </w:p>
    <w:p w14:paraId="3790967B" w14:textId="79E55629" w:rsidR="000E481B" w:rsidRDefault="00147FB6" w:rsidP="00147FB6">
      <w:pPr>
        <w:pStyle w:val="Heading3"/>
      </w:pPr>
      <w:bookmarkStart w:id="15" w:name="_Toc436039396"/>
      <w:r>
        <w:t>Accessibility</w:t>
      </w:r>
      <w:bookmarkEnd w:id="15"/>
    </w:p>
    <w:p w14:paraId="2E3CE1CA" w14:textId="3D8338CA" w:rsidR="009F0E52" w:rsidRDefault="00147FB6" w:rsidP="00147FB6">
      <w:r>
        <w:t xml:space="preserve">The site has gone through significant </w:t>
      </w:r>
      <w:r w:rsidR="009F0E52">
        <w:t>WCAG 2.0 AA assessment</w:t>
      </w:r>
      <w:r>
        <w:t xml:space="preserve"> </w:t>
      </w:r>
      <w:r w:rsidR="009F0E52">
        <w:t xml:space="preserve">by Vision Australia. Please consider the impact on accessibility when making changes to the source code. For further information on accessibility standards, please contact </w:t>
      </w:r>
      <w:hyperlink r:id="rId18" w:history="1">
        <w:r w:rsidR="009F0E52">
          <w:rPr>
            <w:rStyle w:val="Hyperlink"/>
          </w:rPr>
          <w:t>Sean.Liew</w:t>
        </w:r>
        <w:r w:rsidR="009F0E52" w:rsidRPr="00D37464">
          <w:rPr>
            <w:rStyle w:val="Hyperlink"/>
          </w:rPr>
          <w:t>@smsmt.com</w:t>
        </w:r>
      </w:hyperlink>
    </w:p>
    <w:p w14:paraId="07B08BDF" w14:textId="4A95BEF0" w:rsidR="009F0E52" w:rsidRPr="00147FB6" w:rsidRDefault="009F0E52" w:rsidP="00147FB6">
      <w:r>
        <w:t xml:space="preserve">The latest accessibility testing report can be found </w:t>
      </w:r>
      <w:hyperlink r:id="rId19" w:history="1">
        <w:r w:rsidRPr="009F0E52">
          <w:rPr>
            <w:rStyle w:val="Hyperlink"/>
          </w:rPr>
          <w:t>here</w:t>
        </w:r>
      </w:hyperlink>
    </w:p>
    <w:p w14:paraId="15623F63" w14:textId="75266339" w:rsidR="00147FB6" w:rsidRDefault="00147FB6" w:rsidP="00147FB6">
      <w:pPr>
        <w:pStyle w:val="Heading3"/>
      </w:pPr>
      <w:bookmarkStart w:id="16" w:name="_Toc436039397"/>
      <w:r>
        <w:t>Responsive</w:t>
      </w:r>
      <w:bookmarkEnd w:id="16"/>
    </w:p>
    <w:p w14:paraId="1B41E493" w14:textId="6E266E27" w:rsidR="009F0E52" w:rsidRPr="009F0E52" w:rsidRDefault="009F0E52" w:rsidP="009F0E52">
      <w:r>
        <w:t xml:space="preserve">The website is designed to cater for mobile responsiveness to ensure proper functionality in portrait and landscape view for Android and iOS devices. For further information on the requirements for mobile capability, please contact </w:t>
      </w:r>
      <w:hyperlink r:id="rId20" w:history="1">
        <w:r w:rsidRPr="00D37464">
          <w:rPr>
            <w:rStyle w:val="Hyperlink"/>
          </w:rPr>
          <w:t>Johnathan.Gardner@smsmt.com</w:t>
        </w:r>
      </w:hyperlink>
    </w:p>
    <w:p w14:paraId="195B2A26" w14:textId="77777777" w:rsidR="000438DA" w:rsidRDefault="000438DA" w:rsidP="000438DA">
      <w:pPr>
        <w:pStyle w:val="Heading3"/>
      </w:pPr>
      <w:bookmarkStart w:id="17" w:name="_Toc436039398"/>
      <w:r>
        <w:lastRenderedPageBreak/>
        <w:t>Prepare and Get Ready</w:t>
      </w:r>
      <w:bookmarkEnd w:id="17"/>
    </w:p>
    <w:p w14:paraId="596CB810" w14:textId="77777777" w:rsidR="000438DA" w:rsidRDefault="000438DA" w:rsidP="000438DA"/>
    <w:p w14:paraId="3ADE29DC" w14:textId="77777777" w:rsidR="000438DA" w:rsidRDefault="000438DA" w:rsidP="000438DA">
      <w:r>
        <w:rPr>
          <w:noProof/>
          <w:lang w:eastAsia="en-US"/>
        </w:rPr>
        <w:drawing>
          <wp:inline distT="0" distB="0" distL="0" distR="0" wp14:anchorId="70824DBA" wp14:editId="51ECCF7B">
            <wp:extent cx="6071870" cy="3794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1-19 at 2.40.4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1870" cy="3794760"/>
                    </a:xfrm>
                    <a:prstGeom prst="rect">
                      <a:avLst/>
                    </a:prstGeom>
                  </pic:spPr>
                </pic:pic>
              </a:graphicData>
            </a:graphic>
          </wp:inline>
        </w:drawing>
      </w:r>
    </w:p>
    <w:p w14:paraId="77F8B3E9" w14:textId="77777777" w:rsidR="000438DA" w:rsidRDefault="000438DA" w:rsidP="000438DA">
      <w:r>
        <w:t>The index.html file for this page can be found in the respond folder within the web-</w:t>
      </w:r>
      <w:proofErr w:type="spellStart"/>
      <w:r>
        <w:t>src</w:t>
      </w:r>
      <w:proofErr w:type="spellEnd"/>
      <w:r>
        <w:t>/app/</w:t>
      </w:r>
      <w:proofErr w:type="spellStart"/>
      <w:r>
        <w:t>html_fragments</w:t>
      </w:r>
      <w:proofErr w:type="spellEnd"/>
      <w:r>
        <w:t>/prepare directory in the source code</w:t>
      </w:r>
    </w:p>
    <w:p w14:paraId="1B1AED6E" w14:textId="77777777" w:rsidR="000438DA" w:rsidRDefault="000438DA" w:rsidP="000438DA"/>
    <w:p w14:paraId="73134B22" w14:textId="77777777" w:rsidR="000438DA" w:rsidRDefault="000438DA" w:rsidP="000438DA">
      <w:pPr>
        <w:pStyle w:val="Heading3"/>
      </w:pPr>
      <w:bookmarkStart w:id="18" w:name="_Toc436039399"/>
      <w:r>
        <w:lastRenderedPageBreak/>
        <w:t>Relief and Recovery</w:t>
      </w:r>
      <w:bookmarkEnd w:id="18"/>
    </w:p>
    <w:p w14:paraId="46363DB4" w14:textId="77777777" w:rsidR="000438DA" w:rsidRDefault="000438DA" w:rsidP="000438DA">
      <w:r w:rsidRPr="008C17A8">
        <w:rPr>
          <w:noProof/>
          <w:lang w:eastAsia="en-US"/>
        </w:rPr>
        <w:drawing>
          <wp:inline distT="0" distB="0" distL="0" distR="0" wp14:anchorId="04E085B7" wp14:editId="347683C4">
            <wp:extent cx="6071870" cy="3794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1-19 at 2.40.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1870" cy="3794760"/>
                    </a:xfrm>
                    <a:prstGeom prst="rect">
                      <a:avLst/>
                    </a:prstGeom>
                  </pic:spPr>
                </pic:pic>
              </a:graphicData>
            </a:graphic>
          </wp:inline>
        </w:drawing>
      </w:r>
    </w:p>
    <w:p w14:paraId="29EA0107" w14:textId="77777777" w:rsidR="000438DA" w:rsidRDefault="000438DA" w:rsidP="000438DA">
      <w:r>
        <w:t>The index.html file for this page can be found in the respond folder within the web-</w:t>
      </w:r>
      <w:proofErr w:type="spellStart"/>
      <w:r>
        <w:t>src</w:t>
      </w:r>
      <w:proofErr w:type="spellEnd"/>
      <w:r>
        <w:t>/app/</w:t>
      </w:r>
      <w:proofErr w:type="spellStart"/>
      <w:r>
        <w:t>html_fragments</w:t>
      </w:r>
      <w:proofErr w:type="spellEnd"/>
      <w:r>
        <w:t>/relief directory in the source code</w:t>
      </w:r>
    </w:p>
    <w:p w14:paraId="3364392E" w14:textId="77777777" w:rsidR="000438DA" w:rsidRPr="000438DA" w:rsidRDefault="000438DA" w:rsidP="000438DA"/>
    <w:p w14:paraId="3A6A97E1" w14:textId="77777777" w:rsidR="000438DA" w:rsidRPr="000438DA" w:rsidRDefault="000438DA" w:rsidP="000438DA"/>
    <w:p w14:paraId="675C4B2B" w14:textId="0123185F" w:rsidR="00D26CDC" w:rsidRDefault="00D26CDC" w:rsidP="00D26CDC">
      <w:pPr>
        <w:pStyle w:val="Heading2"/>
      </w:pPr>
      <w:bookmarkStart w:id="19" w:name="_Toc436039400"/>
      <w:r>
        <w:t>Data Feed</w:t>
      </w:r>
      <w:bookmarkEnd w:id="19"/>
    </w:p>
    <w:p w14:paraId="34C4ED32" w14:textId="01CC6325" w:rsidR="00964215" w:rsidRDefault="00964215" w:rsidP="00964215">
      <w:pPr>
        <w:pStyle w:val="Heading3"/>
      </w:pPr>
      <w:bookmarkStart w:id="20" w:name="_Toc436039401"/>
      <w:r>
        <w:t>Warnings</w:t>
      </w:r>
      <w:bookmarkEnd w:id="20"/>
    </w:p>
    <w:p w14:paraId="5A00EBA5" w14:textId="1B0BE6F1" w:rsidR="00FF7158" w:rsidRDefault="00FF7158" w:rsidP="00FF7158">
      <w:r>
        <w:t xml:space="preserve">There are predefined business rules implemented to handle the incoming </w:t>
      </w:r>
      <w:proofErr w:type="spellStart"/>
      <w:r>
        <w:t>datafeed</w:t>
      </w:r>
      <w:proofErr w:type="spellEnd"/>
      <w:r>
        <w:t xml:space="preserve"> which is kept in app/scripts/rules</w:t>
      </w:r>
      <w:proofErr w:type="gramStart"/>
      <w:r>
        <w:t>/..</w:t>
      </w:r>
      <w:proofErr w:type="gramEnd"/>
    </w:p>
    <w:p w14:paraId="3A02DE03" w14:textId="131002CA" w:rsidR="00FF7158" w:rsidRPr="00FF7158" w:rsidRDefault="00FF7158" w:rsidP="00FF7158">
      <w:r>
        <w:t>These might be a good place to study the rules that govern how the data is processed and presented in the website</w:t>
      </w:r>
    </w:p>
    <w:p w14:paraId="13E3DAD1" w14:textId="029E4ED4" w:rsidR="00F507D7" w:rsidRDefault="00F507D7" w:rsidP="00F507D7">
      <w:r>
        <w:t xml:space="preserve">Sample of incident </w:t>
      </w:r>
      <w:proofErr w:type="spellStart"/>
      <w:r>
        <w:t>datafeed</w:t>
      </w:r>
      <w:proofErr w:type="spellEnd"/>
    </w:p>
    <w:p w14:paraId="4D4B6D00" w14:textId="2579E128" w:rsidR="00F507D7" w:rsidRPr="00F507D7" w:rsidRDefault="00F507D7" w:rsidP="00F507D7">
      <w:pPr>
        <w:spacing w:after="0"/>
        <w:rPr>
          <w:rFonts w:ascii="Courier" w:hAnsi="Courier"/>
        </w:rPr>
      </w:pPr>
      <w:r>
        <w:rPr>
          <w:rFonts w:ascii="Courier" w:hAnsi="Courier"/>
        </w:rPr>
        <w:lastRenderedPageBreak/>
        <w:t xml:space="preserve">    </w:t>
      </w:r>
      <w:r w:rsidRPr="00F507D7">
        <w:rPr>
          <w:rFonts w:ascii="Courier" w:hAnsi="Courier"/>
        </w:rPr>
        <w:t>{</w:t>
      </w:r>
    </w:p>
    <w:p w14:paraId="61A16460" w14:textId="77777777" w:rsidR="00F507D7" w:rsidRPr="00F507D7" w:rsidRDefault="00F507D7" w:rsidP="00F507D7">
      <w:pPr>
        <w:spacing w:after="0"/>
        <w:rPr>
          <w:rFonts w:ascii="Courier" w:hAnsi="Courier"/>
        </w:rPr>
      </w:pPr>
      <w:r w:rsidRPr="00F507D7">
        <w:rPr>
          <w:rFonts w:ascii="Courier" w:hAnsi="Courier"/>
        </w:rPr>
        <w:t xml:space="preserve">      "type": "Feature",</w:t>
      </w:r>
    </w:p>
    <w:p w14:paraId="0794ACBE" w14:textId="77777777" w:rsidR="00F507D7" w:rsidRPr="00F507D7" w:rsidRDefault="00F507D7" w:rsidP="00F507D7">
      <w:pPr>
        <w:spacing w:after="0"/>
        <w:rPr>
          <w:rFonts w:ascii="Courier" w:hAnsi="Courier"/>
        </w:rPr>
      </w:pPr>
      <w:r w:rsidRPr="00F507D7">
        <w:rPr>
          <w:rFonts w:ascii="Courier" w:hAnsi="Courier"/>
        </w:rPr>
        <w:t xml:space="preserve">      "properties": {</w:t>
      </w:r>
    </w:p>
    <w:p w14:paraId="6DB39DC8" w14:textId="77777777" w:rsidR="00F507D7" w:rsidRPr="00F507D7" w:rsidRDefault="00F507D7" w:rsidP="00F507D7">
      <w:pPr>
        <w:spacing w:after="0"/>
        <w:rPr>
          <w:rFonts w:ascii="Courier" w:hAnsi="Courier"/>
        </w:rPr>
      </w:pPr>
      <w:r w:rsidRPr="00F507D7">
        <w:rPr>
          <w:rFonts w:ascii="Courier" w:hAnsi="Courier"/>
        </w:rPr>
        <w:t xml:space="preserve">        "</w:t>
      </w:r>
      <w:proofErr w:type="spellStart"/>
      <w:r w:rsidRPr="00F507D7">
        <w:rPr>
          <w:rFonts w:ascii="Courier" w:hAnsi="Courier"/>
        </w:rPr>
        <w:t>feedType</w:t>
      </w:r>
      <w:proofErr w:type="spellEnd"/>
      <w:r w:rsidRPr="00F507D7">
        <w:rPr>
          <w:rFonts w:ascii="Courier" w:hAnsi="Courier"/>
        </w:rPr>
        <w:t>": "warning",</w:t>
      </w:r>
    </w:p>
    <w:p w14:paraId="1EB8FAAB" w14:textId="77777777" w:rsidR="00F507D7" w:rsidRPr="00F507D7" w:rsidRDefault="00F507D7" w:rsidP="00F507D7">
      <w:pPr>
        <w:spacing w:after="0"/>
        <w:rPr>
          <w:rFonts w:ascii="Courier" w:hAnsi="Courier"/>
        </w:rPr>
      </w:pPr>
      <w:r w:rsidRPr="00F507D7">
        <w:rPr>
          <w:rFonts w:ascii="Courier" w:hAnsi="Courier"/>
        </w:rPr>
        <w:t xml:space="preserve">        "id": "11244261",</w:t>
      </w:r>
    </w:p>
    <w:p w14:paraId="39753316" w14:textId="77777777" w:rsidR="00F507D7" w:rsidRPr="00F507D7" w:rsidRDefault="00F507D7" w:rsidP="00F507D7">
      <w:pPr>
        <w:spacing w:after="0"/>
        <w:rPr>
          <w:rFonts w:ascii="Courier" w:hAnsi="Courier"/>
        </w:rPr>
      </w:pPr>
      <w:r w:rsidRPr="00F507D7">
        <w:rPr>
          <w:rFonts w:ascii="Courier" w:hAnsi="Courier"/>
        </w:rPr>
        <w:t xml:space="preserve">        "category1": "Watch",</w:t>
      </w:r>
    </w:p>
    <w:p w14:paraId="603598F9" w14:textId="77777777" w:rsidR="00F507D7" w:rsidRPr="00F507D7" w:rsidRDefault="00F507D7" w:rsidP="00F507D7">
      <w:pPr>
        <w:spacing w:after="0"/>
        <w:rPr>
          <w:rFonts w:ascii="Courier" w:hAnsi="Courier"/>
        </w:rPr>
      </w:pPr>
      <w:r w:rsidRPr="00F507D7">
        <w:rPr>
          <w:rFonts w:ascii="Courier" w:hAnsi="Courier"/>
        </w:rPr>
        <w:t xml:space="preserve">        "category2": "Flood",</w:t>
      </w:r>
    </w:p>
    <w:p w14:paraId="033A7B53" w14:textId="77777777" w:rsidR="00F507D7" w:rsidRPr="00F507D7" w:rsidRDefault="00F507D7" w:rsidP="00F507D7">
      <w:pPr>
        <w:spacing w:after="0"/>
        <w:rPr>
          <w:rFonts w:ascii="Courier" w:hAnsi="Courier"/>
        </w:rPr>
      </w:pPr>
      <w:r w:rsidRPr="00F507D7">
        <w:rPr>
          <w:rFonts w:ascii="Courier" w:hAnsi="Courier"/>
        </w:rPr>
        <w:t xml:space="preserve">        "location": "</w:t>
      </w:r>
      <w:proofErr w:type="spellStart"/>
      <w:r w:rsidRPr="00F507D7">
        <w:rPr>
          <w:rFonts w:ascii="Courier" w:hAnsi="Courier"/>
        </w:rPr>
        <w:t>Werribee</w:t>
      </w:r>
      <w:proofErr w:type="spellEnd"/>
      <w:r w:rsidRPr="00F507D7">
        <w:rPr>
          <w:rFonts w:ascii="Courier" w:hAnsi="Courier"/>
        </w:rPr>
        <w:t xml:space="preserve">, </w:t>
      </w:r>
      <w:proofErr w:type="spellStart"/>
      <w:r w:rsidRPr="00F507D7">
        <w:rPr>
          <w:rFonts w:ascii="Courier" w:hAnsi="Courier"/>
        </w:rPr>
        <w:t>Maribyrnong</w:t>
      </w:r>
      <w:proofErr w:type="spellEnd"/>
      <w:r w:rsidRPr="00F507D7">
        <w:rPr>
          <w:rFonts w:ascii="Courier" w:hAnsi="Courier"/>
        </w:rPr>
        <w:t xml:space="preserve">, </w:t>
      </w:r>
      <w:proofErr w:type="spellStart"/>
      <w:r w:rsidRPr="00F507D7">
        <w:rPr>
          <w:rFonts w:ascii="Courier" w:hAnsi="Courier"/>
        </w:rPr>
        <w:t>Yarra</w:t>
      </w:r>
      <w:proofErr w:type="spellEnd"/>
      <w:r w:rsidRPr="00F507D7">
        <w:rPr>
          <w:rFonts w:ascii="Courier" w:hAnsi="Courier"/>
        </w:rPr>
        <w:t xml:space="preserve">, </w:t>
      </w:r>
      <w:proofErr w:type="spellStart"/>
      <w:r w:rsidRPr="00F507D7">
        <w:rPr>
          <w:rFonts w:ascii="Courier" w:hAnsi="Courier"/>
        </w:rPr>
        <w:t>Dandenong</w:t>
      </w:r>
      <w:proofErr w:type="spellEnd"/>
      <w:r w:rsidRPr="00F507D7">
        <w:rPr>
          <w:rFonts w:ascii="Courier" w:hAnsi="Courier"/>
        </w:rPr>
        <w:t xml:space="preserve"> </w:t>
      </w:r>
      <w:proofErr w:type="gramStart"/>
      <w:r w:rsidRPr="00F507D7">
        <w:rPr>
          <w:rFonts w:ascii="Courier" w:hAnsi="Courier"/>
        </w:rPr>
        <w:t>And</w:t>
      </w:r>
      <w:proofErr w:type="gramEnd"/>
      <w:r w:rsidRPr="00F507D7">
        <w:rPr>
          <w:rFonts w:ascii="Courier" w:hAnsi="Courier"/>
        </w:rPr>
        <w:t xml:space="preserve"> </w:t>
      </w:r>
      <w:proofErr w:type="spellStart"/>
      <w:r w:rsidRPr="00F507D7">
        <w:rPr>
          <w:rFonts w:ascii="Courier" w:hAnsi="Courier"/>
        </w:rPr>
        <w:t>Bunyip</w:t>
      </w:r>
      <w:proofErr w:type="spellEnd"/>
      <w:r w:rsidRPr="00F507D7">
        <w:rPr>
          <w:rFonts w:ascii="Courier" w:hAnsi="Courier"/>
        </w:rPr>
        <w:t>",</w:t>
      </w:r>
    </w:p>
    <w:p w14:paraId="7599E415" w14:textId="77777777" w:rsidR="00F507D7" w:rsidRPr="00F507D7" w:rsidRDefault="00F507D7" w:rsidP="00F507D7">
      <w:pPr>
        <w:spacing w:after="0"/>
        <w:rPr>
          <w:rFonts w:ascii="Courier" w:hAnsi="Courier"/>
        </w:rPr>
      </w:pPr>
      <w:r w:rsidRPr="00F507D7">
        <w:rPr>
          <w:rFonts w:ascii="Courier" w:hAnsi="Courier"/>
        </w:rPr>
        <w:t xml:space="preserve">        "created": "2015-05-13T01:53:35.000Z",</w:t>
      </w:r>
    </w:p>
    <w:p w14:paraId="2BCFFE08" w14:textId="77777777" w:rsidR="00F507D7" w:rsidRPr="00F507D7" w:rsidRDefault="00F507D7" w:rsidP="00F507D7">
      <w:pPr>
        <w:spacing w:after="0"/>
        <w:rPr>
          <w:rFonts w:ascii="Courier" w:hAnsi="Courier"/>
        </w:rPr>
      </w:pPr>
      <w:r w:rsidRPr="00F507D7">
        <w:rPr>
          <w:rFonts w:ascii="Courier" w:hAnsi="Courier"/>
        </w:rPr>
        <w:t xml:space="preserve">        "</w:t>
      </w:r>
      <w:proofErr w:type="spellStart"/>
      <w:r w:rsidRPr="00F507D7">
        <w:rPr>
          <w:rFonts w:ascii="Courier" w:hAnsi="Courier"/>
        </w:rPr>
        <w:t>incidentFeatures</w:t>
      </w:r>
      <w:proofErr w:type="spellEnd"/>
      <w:r w:rsidRPr="00F507D7">
        <w:rPr>
          <w:rFonts w:ascii="Courier" w:hAnsi="Courier"/>
        </w:rPr>
        <w:t>": [</w:t>
      </w:r>
    </w:p>
    <w:p w14:paraId="655141CF" w14:textId="77777777" w:rsidR="00F507D7" w:rsidRPr="00F507D7" w:rsidRDefault="00F507D7" w:rsidP="00F507D7">
      <w:pPr>
        <w:spacing w:after="0"/>
        <w:rPr>
          <w:rFonts w:ascii="Courier" w:hAnsi="Courier"/>
        </w:rPr>
      </w:pPr>
      <w:r w:rsidRPr="00F507D7">
        <w:rPr>
          <w:rFonts w:ascii="Courier" w:hAnsi="Courier"/>
        </w:rPr>
        <w:t xml:space="preserve">          {</w:t>
      </w:r>
    </w:p>
    <w:p w14:paraId="79569848" w14:textId="77777777" w:rsidR="00F507D7" w:rsidRPr="00F507D7" w:rsidRDefault="00F507D7" w:rsidP="00F507D7">
      <w:pPr>
        <w:spacing w:after="0"/>
        <w:rPr>
          <w:rFonts w:ascii="Courier" w:hAnsi="Courier"/>
        </w:rPr>
      </w:pPr>
      <w:r w:rsidRPr="00F507D7">
        <w:rPr>
          <w:rFonts w:ascii="Courier" w:hAnsi="Courier"/>
        </w:rPr>
        <w:t xml:space="preserve">            "properties": {</w:t>
      </w:r>
    </w:p>
    <w:p w14:paraId="0A1D0C8D" w14:textId="77777777" w:rsidR="00F507D7" w:rsidRPr="00F507D7" w:rsidRDefault="00F507D7" w:rsidP="00F507D7">
      <w:pPr>
        <w:spacing w:after="0"/>
        <w:rPr>
          <w:rFonts w:ascii="Courier" w:hAnsi="Courier"/>
        </w:rPr>
      </w:pPr>
      <w:r w:rsidRPr="00F507D7">
        <w:rPr>
          <w:rFonts w:ascii="Courier" w:hAnsi="Courier"/>
        </w:rPr>
        <w:t xml:space="preserve">              "</w:t>
      </w:r>
      <w:proofErr w:type="spellStart"/>
      <w:r w:rsidRPr="00F507D7">
        <w:rPr>
          <w:rFonts w:ascii="Courier" w:hAnsi="Courier"/>
        </w:rPr>
        <w:t>feedType</w:t>
      </w:r>
      <w:proofErr w:type="spellEnd"/>
      <w:r w:rsidRPr="00F507D7">
        <w:rPr>
          <w:rFonts w:ascii="Courier" w:hAnsi="Courier"/>
        </w:rPr>
        <w:t>": "incident",</w:t>
      </w:r>
    </w:p>
    <w:p w14:paraId="17774395" w14:textId="77777777" w:rsidR="00F507D7" w:rsidRPr="00F507D7" w:rsidRDefault="00F507D7" w:rsidP="00F507D7">
      <w:pPr>
        <w:spacing w:after="0"/>
        <w:rPr>
          <w:rFonts w:ascii="Courier" w:hAnsi="Courier"/>
        </w:rPr>
      </w:pPr>
      <w:r w:rsidRPr="00F507D7">
        <w:rPr>
          <w:rFonts w:ascii="Courier" w:hAnsi="Courier"/>
        </w:rPr>
        <w:t xml:space="preserve">              "category1": "Flood",</w:t>
      </w:r>
    </w:p>
    <w:p w14:paraId="5568741C" w14:textId="77777777" w:rsidR="00F507D7" w:rsidRPr="00F507D7" w:rsidRDefault="00F507D7" w:rsidP="00F507D7">
      <w:pPr>
        <w:spacing w:after="0"/>
        <w:rPr>
          <w:rFonts w:ascii="Courier" w:hAnsi="Courier"/>
        </w:rPr>
      </w:pPr>
      <w:r w:rsidRPr="00F507D7">
        <w:rPr>
          <w:rFonts w:ascii="Courier" w:hAnsi="Courier"/>
        </w:rPr>
        <w:t xml:space="preserve">              "category2": "Flood",</w:t>
      </w:r>
    </w:p>
    <w:p w14:paraId="233B2CDE" w14:textId="77777777" w:rsidR="00F507D7" w:rsidRPr="00F507D7" w:rsidRDefault="00F507D7" w:rsidP="00F507D7">
      <w:pPr>
        <w:spacing w:after="0"/>
        <w:rPr>
          <w:rFonts w:ascii="Courier" w:hAnsi="Courier"/>
        </w:rPr>
      </w:pPr>
      <w:r w:rsidRPr="00F507D7">
        <w:rPr>
          <w:rFonts w:ascii="Courier" w:hAnsi="Courier"/>
        </w:rPr>
        <w:t xml:space="preserve">              "location": "Greater Melbourne Catchments (</w:t>
      </w:r>
      <w:proofErr w:type="spellStart"/>
      <w:r w:rsidRPr="00F507D7">
        <w:rPr>
          <w:rFonts w:ascii="Courier" w:hAnsi="Courier"/>
        </w:rPr>
        <w:t>Werribee</w:t>
      </w:r>
      <w:proofErr w:type="spellEnd"/>
      <w:r w:rsidRPr="00F507D7">
        <w:rPr>
          <w:rFonts w:ascii="Courier" w:hAnsi="Courier"/>
        </w:rPr>
        <w:t xml:space="preserve">, </w:t>
      </w:r>
      <w:proofErr w:type="spellStart"/>
      <w:r w:rsidRPr="00F507D7">
        <w:rPr>
          <w:rFonts w:ascii="Courier" w:hAnsi="Courier"/>
        </w:rPr>
        <w:t>Maribyrnong</w:t>
      </w:r>
      <w:proofErr w:type="spellEnd"/>
      <w:r w:rsidRPr="00F507D7">
        <w:rPr>
          <w:rFonts w:ascii="Courier" w:hAnsi="Courier"/>
        </w:rPr>
        <w:t xml:space="preserve">, </w:t>
      </w:r>
      <w:proofErr w:type="spellStart"/>
      <w:r w:rsidRPr="00F507D7">
        <w:rPr>
          <w:rFonts w:ascii="Courier" w:hAnsi="Courier"/>
        </w:rPr>
        <w:t>Yarra</w:t>
      </w:r>
      <w:proofErr w:type="spellEnd"/>
      <w:r w:rsidRPr="00F507D7">
        <w:rPr>
          <w:rFonts w:ascii="Courier" w:hAnsi="Courier"/>
        </w:rPr>
        <w:t xml:space="preserve">, </w:t>
      </w:r>
      <w:proofErr w:type="spellStart"/>
      <w:r w:rsidRPr="00F507D7">
        <w:rPr>
          <w:rFonts w:ascii="Courier" w:hAnsi="Courier"/>
        </w:rPr>
        <w:t>Dandenong</w:t>
      </w:r>
      <w:proofErr w:type="spellEnd"/>
      <w:r w:rsidRPr="00F507D7">
        <w:rPr>
          <w:rFonts w:ascii="Courier" w:hAnsi="Courier"/>
        </w:rPr>
        <w:t xml:space="preserve"> </w:t>
      </w:r>
      <w:proofErr w:type="gramStart"/>
      <w:r w:rsidRPr="00F507D7">
        <w:rPr>
          <w:rFonts w:ascii="Courier" w:hAnsi="Courier"/>
        </w:rPr>
        <w:t>And</w:t>
      </w:r>
      <w:proofErr w:type="gramEnd"/>
      <w:r w:rsidRPr="00F507D7">
        <w:rPr>
          <w:rFonts w:ascii="Courier" w:hAnsi="Courier"/>
        </w:rPr>
        <w:t xml:space="preserve"> </w:t>
      </w:r>
      <w:proofErr w:type="spellStart"/>
      <w:r w:rsidRPr="00F507D7">
        <w:rPr>
          <w:rFonts w:ascii="Courier" w:hAnsi="Courier"/>
        </w:rPr>
        <w:t>Bunyip</w:t>
      </w:r>
      <w:proofErr w:type="spellEnd"/>
      <w:r w:rsidRPr="00F507D7">
        <w:rPr>
          <w:rFonts w:ascii="Courier" w:hAnsi="Courier"/>
        </w:rPr>
        <w:t>)"</w:t>
      </w:r>
    </w:p>
    <w:p w14:paraId="3034FA32" w14:textId="77777777" w:rsidR="00F507D7" w:rsidRPr="00F507D7" w:rsidRDefault="00F507D7" w:rsidP="00F507D7">
      <w:pPr>
        <w:spacing w:after="0"/>
        <w:rPr>
          <w:rFonts w:ascii="Courier" w:hAnsi="Courier"/>
        </w:rPr>
      </w:pPr>
      <w:r w:rsidRPr="00F507D7">
        <w:rPr>
          <w:rFonts w:ascii="Courier" w:hAnsi="Courier"/>
        </w:rPr>
        <w:t xml:space="preserve">            }</w:t>
      </w:r>
    </w:p>
    <w:p w14:paraId="7B6F16D1" w14:textId="77777777" w:rsidR="00F507D7" w:rsidRPr="00F507D7" w:rsidRDefault="00F507D7" w:rsidP="00F507D7">
      <w:pPr>
        <w:spacing w:after="0"/>
        <w:rPr>
          <w:rFonts w:ascii="Courier" w:hAnsi="Courier"/>
        </w:rPr>
      </w:pPr>
      <w:r w:rsidRPr="00F507D7">
        <w:rPr>
          <w:rFonts w:ascii="Courier" w:hAnsi="Courier"/>
        </w:rPr>
        <w:t xml:space="preserve">          }</w:t>
      </w:r>
    </w:p>
    <w:p w14:paraId="6FCB5B24" w14:textId="77777777" w:rsidR="00F507D7" w:rsidRPr="00F507D7" w:rsidRDefault="00F507D7" w:rsidP="00F507D7">
      <w:pPr>
        <w:spacing w:after="0"/>
        <w:rPr>
          <w:rFonts w:ascii="Courier" w:hAnsi="Courier"/>
        </w:rPr>
      </w:pPr>
      <w:r w:rsidRPr="00F507D7">
        <w:rPr>
          <w:rFonts w:ascii="Courier" w:hAnsi="Courier"/>
        </w:rPr>
        <w:t xml:space="preserve">        ],</w:t>
      </w:r>
    </w:p>
    <w:p w14:paraId="677460CC" w14:textId="77777777" w:rsidR="00F507D7" w:rsidRPr="00F507D7" w:rsidRDefault="00F507D7" w:rsidP="00F507D7">
      <w:pPr>
        <w:spacing w:after="0"/>
        <w:rPr>
          <w:rFonts w:ascii="Courier" w:hAnsi="Courier"/>
        </w:rPr>
      </w:pPr>
      <w:r w:rsidRPr="00F507D7">
        <w:rPr>
          <w:rFonts w:ascii="Courier" w:hAnsi="Courier"/>
        </w:rPr>
        <w:t xml:space="preserve">        "</w:t>
      </w:r>
      <w:proofErr w:type="spellStart"/>
      <w:r w:rsidRPr="00F507D7">
        <w:rPr>
          <w:rFonts w:ascii="Courier" w:hAnsi="Courier"/>
        </w:rPr>
        <w:t>webBody</w:t>
      </w:r>
      <w:proofErr w:type="spellEnd"/>
      <w:r w:rsidRPr="00F507D7">
        <w:rPr>
          <w:rFonts w:ascii="Courier" w:hAnsi="Courier"/>
        </w:rPr>
        <w:t>": "Flood Watch for Greater Melbourne Catchments (</w:t>
      </w:r>
      <w:proofErr w:type="spellStart"/>
      <w:r w:rsidRPr="00F507D7">
        <w:rPr>
          <w:rFonts w:ascii="Courier" w:hAnsi="Courier"/>
        </w:rPr>
        <w:t>Werribee</w:t>
      </w:r>
      <w:proofErr w:type="spellEnd"/>
      <w:r w:rsidRPr="00F507D7">
        <w:rPr>
          <w:rFonts w:ascii="Courier" w:hAnsi="Courier"/>
        </w:rPr>
        <w:t xml:space="preserve">, </w:t>
      </w:r>
      <w:proofErr w:type="spellStart"/>
      <w:r w:rsidRPr="00F507D7">
        <w:rPr>
          <w:rFonts w:ascii="Courier" w:hAnsi="Courier"/>
        </w:rPr>
        <w:t>Maribyrnong</w:t>
      </w:r>
      <w:proofErr w:type="spellEnd"/>
      <w:r w:rsidRPr="00F507D7">
        <w:rPr>
          <w:rFonts w:ascii="Courier" w:hAnsi="Courier"/>
        </w:rPr>
        <w:t xml:space="preserve">, </w:t>
      </w:r>
      <w:proofErr w:type="spellStart"/>
      <w:r w:rsidRPr="00F507D7">
        <w:rPr>
          <w:rFonts w:ascii="Courier" w:hAnsi="Courier"/>
        </w:rPr>
        <w:t>Yarra</w:t>
      </w:r>
      <w:proofErr w:type="spellEnd"/>
      <w:r w:rsidRPr="00F507D7">
        <w:rPr>
          <w:rFonts w:ascii="Courier" w:hAnsi="Courier"/>
        </w:rPr>
        <w:t xml:space="preserve">, </w:t>
      </w:r>
      <w:proofErr w:type="spellStart"/>
      <w:r w:rsidRPr="00F507D7">
        <w:rPr>
          <w:rFonts w:ascii="Courier" w:hAnsi="Courier"/>
        </w:rPr>
        <w:t>Dandenong</w:t>
      </w:r>
      <w:proofErr w:type="spellEnd"/>
      <w:r w:rsidRPr="00F507D7">
        <w:rPr>
          <w:rFonts w:ascii="Courier" w:hAnsi="Courier"/>
        </w:rPr>
        <w:t xml:space="preserve"> And </w:t>
      </w:r>
      <w:proofErr w:type="spellStart"/>
      <w:r w:rsidRPr="00F507D7">
        <w:rPr>
          <w:rFonts w:ascii="Courier" w:hAnsi="Courier"/>
        </w:rPr>
        <w:t>Bunyip</w:t>
      </w:r>
      <w:proofErr w:type="spellEnd"/>
      <w:r w:rsidRPr="00F507D7">
        <w:rPr>
          <w:rFonts w:ascii="Courier" w:hAnsi="Courier"/>
        </w:rPr>
        <w:t xml:space="preserve">) ï¿½ ï¿½ Effective Date: 13/05/15 12:00 </w:t>
      </w:r>
      <w:proofErr w:type="spellStart"/>
      <w:r w:rsidRPr="00F507D7">
        <w:rPr>
          <w:rFonts w:ascii="Courier" w:hAnsi="Courier"/>
        </w:rPr>
        <w:t>PMExpiry</w:t>
      </w:r>
      <w:proofErr w:type="spellEnd"/>
      <w:r w:rsidRPr="00F507D7">
        <w:rPr>
          <w:rFonts w:ascii="Courier" w:hAnsi="Courier"/>
        </w:rPr>
        <w:t xml:space="preserve"> Date: 14/05/15 3:00 PMï¿½ï¿</w:t>
      </w:r>
      <w:proofErr w:type="gramStart"/>
      <w:r w:rsidRPr="00F507D7">
        <w:rPr>
          <w:rFonts w:ascii="Courier" w:hAnsi="Courier"/>
        </w:rPr>
        <w:t>½  Current</w:t>
      </w:r>
      <w:proofErr w:type="gramEnd"/>
      <w:r w:rsidRPr="00F507D7">
        <w:rPr>
          <w:rFonts w:ascii="Courier" w:hAnsi="Courier"/>
        </w:rPr>
        <w:t xml:space="preserve"> Situation ï¿½  In the 24 hours to 9AM Wednesday rainfall totals of up to 42mm have been recorded in the Greater Melbourne catchments. A further 5-10mm of rain, with locally higher totals up to 15mm, is forecast for the eastern catchments (</w:t>
      </w:r>
      <w:proofErr w:type="spellStart"/>
      <w:r w:rsidRPr="00F507D7">
        <w:rPr>
          <w:rFonts w:ascii="Courier" w:hAnsi="Courier"/>
        </w:rPr>
        <w:t>Yarra</w:t>
      </w:r>
      <w:proofErr w:type="spellEnd"/>
      <w:r w:rsidRPr="00F507D7">
        <w:rPr>
          <w:rFonts w:ascii="Courier" w:hAnsi="Courier"/>
        </w:rPr>
        <w:t xml:space="preserve">, </w:t>
      </w:r>
      <w:proofErr w:type="spellStart"/>
      <w:r w:rsidRPr="00F507D7">
        <w:rPr>
          <w:rFonts w:ascii="Courier" w:hAnsi="Courier"/>
        </w:rPr>
        <w:t>Bunyip</w:t>
      </w:r>
      <w:proofErr w:type="spellEnd"/>
      <w:r w:rsidRPr="00F507D7">
        <w:rPr>
          <w:rFonts w:ascii="Courier" w:hAnsi="Courier"/>
        </w:rPr>
        <w:t xml:space="preserve"> and </w:t>
      </w:r>
      <w:proofErr w:type="spellStart"/>
      <w:r w:rsidRPr="00F507D7">
        <w:rPr>
          <w:rFonts w:ascii="Courier" w:hAnsi="Courier"/>
        </w:rPr>
        <w:t>Dandenong</w:t>
      </w:r>
      <w:proofErr w:type="spellEnd"/>
      <w:r w:rsidRPr="00F507D7">
        <w:rPr>
          <w:rFonts w:ascii="Courier" w:hAnsi="Courier"/>
        </w:rPr>
        <w:t>) for the rest of Wednesday. Showers will continue on Thursday, but with only around 5mm forecast. Stream rises have been observed in response to the recent rainfall. If the forecast rainfall is in the higher range of the forecast, then isolated areas of minor flooding may develop in the eastern catchments (</w:t>
      </w:r>
      <w:proofErr w:type="spellStart"/>
      <w:r w:rsidRPr="00F507D7">
        <w:rPr>
          <w:rFonts w:ascii="Courier" w:hAnsi="Courier"/>
        </w:rPr>
        <w:t>Yarra</w:t>
      </w:r>
      <w:proofErr w:type="spellEnd"/>
      <w:r w:rsidRPr="00F507D7">
        <w:rPr>
          <w:rFonts w:ascii="Courier" w:hAnsi="Courier"/>
        </w:rPr>
        <w:t xml:space="preserve">, </w:t>
      </w:r>
      <w:proofErr w:type="spellStart"/>
      <w:r w:rsidRPr="00F507D7">
        <w:rPr>
          <w:rFonts w:ascii="Courier" w:hAnsi="Courier"/>
        </w:rPr>
        <w:t>Bunyip</w:t>
      </w:r>
      <w:proofErr w:type="spellEnd"/>
      <w:r w:rsidRPr="00F507D7">
        <w:rPr>
          <w:rFonts w:ascii="Courier" w:hAnsi="Courier"/>
        </w:rPr>
        <w:t xml:space="preserve"> and </w:t>
      </w:r>
      <w:proofErr w:type="spellStart"/>
      <w:r w:rsidRPr="00F507D7">
        <w:rPr>
          <w:rFonts w:ascii="Courier" w:hAnsi="Courier"/>
        </w:rPr>
        <w:t>Dandenong</w:t>
      </w:r>
      <w:proofErr w:type="spellEnd"/>
      <w:r w:rsidRPr="00F507D7">
        <w:rPr>
          <w:rFonts w:ascii="Courier" w:hAnsi="Courier"/>
        </w:rPr>
        <w:t xml:space="preserve">) overnight Wednesday into Thursday. The Bureau of Meteorology in conjunction with Melbourne Water will continue to monitor the situation and issue catchment specific warnings if and when </w:t>
      </w:r>
      <w:proofErr w:type="spellStart"/>
      <w:proofErr w:type="gramStart"/>
      <w:r w:rsidRPr="00F507D7">
        <w:rPr>
          <w:rFonts w:ascii="Courier" w:hAnsi="Courier"/>
        </w:rPr>
        <w:t>required.Note</w:t>
      </w:r>
      <w:proofErr w:type="spellEnd"/>
      <w:proofErr w:type="gramEnd"/>
      <w:r w:rsidRPr="00F507D7">
        <w:rPr>
          <w:rFonts w:ascii="Courier" w:hAnsi="Courier"/>
        </w:rPr>
        <w:t xml:space="preserve">: This Flood Watch means that people living or working along rivers and </w:t>
      </w:r>
      <w:r w:rsidRPr="00F507D7">
        <w:rPr>
          <w:rFonts w:ascii="Courier" w:hAnsi="Courier"/>
        </w:rPr>
        <w:lastRenderedPageBreak/>
        <w:t xml:space="preserve">streams must monitor the latest weather forecasts and warnings and be ready to move to higher ground should flooding develop. Flood Warnings will be issued if Minor Flood Level is expected to be exceeded at key sites along the main rivers for which the Bureau of Meteorology provides a flood warning service. For detailed explanation see http://www.bom.gov.au/vic/flood/brochures/flood_watch/flood_watch.shtml  ï¿½ Potential Impact In Your Area The potential local impact of this flooding in your area may include:ï¿½ River levels may reach the top of the bank or flow into low-lying </w:t>
      </w:r>
      <w:proofErr w:type="spellStart"/>
      <w:r w:rsidRPr="00F507D7">
        <w:rPr>
          <w:rFonts w:ascii="Courier" w:hAnsi="Courier"/>
        </w:rPr>
        <w:t>areasLocal</w:t>
      </w:r>
      <w:proofErr w:type="spellEnd"/>
      <w:r w:rsidRPr="00F507D7">
        <w:rPr>
          <w:rFonts w:ascii="Courier" w:hAnsi="Courier"/>
        </w:rPr>
        <w:t xml:space="preserve"> roads may be closed and low bridges may be </w:t>
      </w:r>
      <w:proofErr w:type="spellStart"/>
      <w:r w:rsidRPr="00F507D7">
        <w:rPr>
          <w:rFonts w:ascii="Courier" w:hAnsi="Courier"/>
        </w:rPr>
        <w:t>underwaterCaravan</w:t>
      </w:r>
      <w:proofErr w:type="spellEnd"/>
      <w:r w:rsidRPr="00F507D7">
        <w:rPr>
          <w:rFonts w:ascii="Courier" w:hAnsi="Courier"/>
        </w:rPr>
        <w:t xml:space="preserve"> parks and camping areas may be </w:t>
      </w:r>
      <w:proofErr w:type="spellStart"/>
      <w:r w:rsidRPr="00F507D7">
        <w:rPr>
          <w:rFonts w:ascii="Courier" w:hAnsi="Courier"/>
        </w:rPr>
        <w:t>floodedWhat</w:t>
      </w:r>
      <w:proofErr w:type="spellEnd"/>
      <w:r w:rsidRPr="00F507D7">
        <w:rPr>
          <w:rFonts w:ascii="Courier" w:hAnsi="Courier"/>
        </w:rPr>
        <w:t xml:space="preserve"> You Should Doï¿½ Stay informed - monitor local conditions and be aware of the </w:t>
      </w:r>
      <w:proofErr w:type="spellStart"/>
      <w:r w:rsidRPr="00F507D7">
        <w:rPr>
          <w:rFonts w:ascii="Courier" w:hAnsi="Courier"/>
        </w:rPr>
        <w:t>situationFarmers</w:t>
      </w:r>
      <w:proofErr w:type="spellEnd"/>
      <w:r w:rsidRPr="00F507D7">
        <w:rPr>
          <w:rFonts w:ascii="Courier" w:hAnsi="Courier"/>
        </w:rPr>
        <w:t xml:space="preserve"> should prepare to move machinery and livestock to higher groundï¿½ Tune in to your emergency broadcasters: ABC Local Radio, commercial radio and designated community radio stations, or SKY NEWS </w:t>
      </w:r>
      <w:proofErr w:type="spellStart"/>
      <w:r w:rsidRPr="00F507D7">
        <w:rPr>
          <w:rFonts w:ascii="Courier" w:hAnsi="Courier"/>
        </w:rPr>
        <w:t>TelevisionEnsure</w:t>
      </w:r>
      <w:proofErr w:type="spellEnd"/>
      <w:r w:rsidRPr="00F507D7">
        <w:rPr>
          <w:rFonts w:ascii="Courier" w:hAnsi="Courier"/>
        </w:rPr>
        <w:t xml:space="preserve"> your family members and </w:t>
      </w:r>
      <w:proofErr w:type="spellStart"/>
      <w:r w:rsidRPr="00F507D7">
        <w:rPr>
          <w:rFonts w:ascii="Courier" w:hAnsi="Courier"/>
        </w:rPr>
        <w:t>neighbours</w:t>
      </w:r>
      <w:proofErr w:type="spellEnd"/>
      <w:r w:rsidRPr="00F507D7">
        <w:rPr>
          <w:rFonts w:ascii="Courier" w:hAnsi="Courier"/>
        </w:rPr>
        <w:t xml:space="preserve"> are aware of the situationFloodwaterï¿½is dangerous - never drive, walk or ride through floodwaterFloodwaterï¿½is toxic - never play or swim in </w:t>
      </w:r>
      <w:proofErr w:type="spellStart"/>
      <w:r w:rsidRPr="00F507D7">
        <w:rPr>
          <w:rFonts w:ascii="Courier" w:hAnsi="Courier"/>
        </w:rPr>
        <w:t>floodwaterEmergency</w:t>
      </w:r>
      <w:proofErr w:type="spellEnd"/>
      <w:r w:rsidRPr="00F507D7">
        <w:rPr>
          <w:rFonts w:ascii="Courier" w:hAnsi="Courier"/>
        </w:rPr>
        <w:t xml:space="preserve"> Contactsï¿½ For flood or storm emergency assistance from the SES call 132 500ï¿½ For life threatening emergencies call Triple Zero (000) Additionalï¿½Information Road Closures and Alerts: vicroads.vic.gov.au phone 131 170 Weather Warnings and River Heights: </w:t>
      </w:r>
      <w:proofErr w:type="spellStart"/>
      <w:r w:rsidRPr="00F507D7">
        <w:rPr>
          <w:rFonts w:ascii="Courier" w:hAnsi="Courier"/>
        </w:rPr>
        <w:t>bom.gov.auphone</w:t>
      </w:r>
      <w:proofErr w:type="spellEnd"/>
      <w:r w:rsidRPr="00F507D7">
        <w:rPr>
          <w:rFonts w:ascii="Courier" w:hAnsi="Courier"/>
        </w:rPr>
        <w:t xml:space="preserve"> 1300 659 217 SES Information: ses.vic.gov.au Issued By Victoria State Emergency Service"</w:t>
      </w:r>
    </w:p>
    <w:p w14:paraId="76B26186"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345455B4" w14:textId="77777777" w:rsidR="00F507D7" w:rsidRPr="00F507D7" w:rsidRDefault="00F507D7" w:rsidP="00F507D7">
      <w:pPr>
        <w:spacing w:after="0" w:line="240" w:lineRule="auto"/>
        <w:rPr>
          <w:rFonts w:ascii="Courier" w:hAnsi="Courier"/>
        </w:rPr>
      </w:pPr>
      <w:r w:rsidRPr="00F507D7">
        <w:rPr>
          <w:rFonts w:ascii="Courier" w:hAnsi="Courier"/>
        </w:rPr>
        <w:t xml:space="preserve">      "geometry": {</w:t>
      </w:r>
    </w:p>
    <w:p w14:paraId="2268B654" w14:textId="77777777" w:rsidR="00F507D7" w:rsidRPr="00F507D7" w:rsidRDefault="00F507D7" w:rsidP="00F507D7">
      <w:pPr>
        <w:spacing w:after="0" w:line="240" w:lineRule="auto"/>
        <w:rPr>
          <w:rFonts w:ascii="Courier" w:hAnsi="Courier"/>
        </w:rPr>
      </w:pPr>
      <w:r w:rsidRPr="00F507D7">
        <w:rPr>
          <w:rFonts w:ascii="Courier" w:hAnsi="Courier"/>
        </w:rPr>
        <w:t xml:space="preserve">        "type": "</w:t>
      </w:r>
      <w:proofErr w:type="spellStart"/>
      <w:r w:rsidRPr="00F507D7">
        <w:rPr>
          <w:rFonts w:ascii="Courier" w:hAnsi="Courier"/>
        </w:rPr>
        <w:t>GeometryCollection</w:t>
      </w:r>
      <w:proofErr w:type="spellEnd"/>
      <w:r w:rsidRPr="00F507D7">
        <w:rPr>
          <w:rFonts w:ascii="Courier" w:hAnsi="Courier"/>
        </w:rPr>
        <w:t>",</w:t>
      </w:r>
    </w:p>
    <w:p w14:paraId="2627897C" w14:textId="77777777" w:rsidR="00F507D7" w:rsidRPr="00F507D7" w:rsidRDefault="00F507D7" w:rsidP="00F507D7">
      <w:pPr>
        <w:spacing w:after="0" w:line="240" w:lineRule="auto"/>
        <w:rPr>
          <w:rFonts w:ascii="Courier" w:hAnsi="Courier"/>
        </w:rPr>
      </w:pPr>
      <w:r w:rsidRPr="00F507D7">
        <w:rPr>
          <w:rFonts w:ascii="Courier" w:hAnsi="Courier"/>
        </w:rPr>
        <w:t xml:space="preserve">        "geometries": [</w:t>
      </w:r>
    </w:p>
    <w:p w14:paraId="55D23323"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7C009E6D" w14:textId="77777777" w:rsidR="00F507D7" w:rsidRPr="00F507D7" w:rsidRDefault="00F507D7" w:rsidP="00F507D7">
      <w:pPr>
        <w:spacing w:after="0" w:line="240" w:lineRule="auto"/>
        <w:rPr>
          <w:rFonts w:ascii="Courier" w:hAnsi="Courier"/>
        </w:rPr>
      </w:pPr>
      <w:r w:rsidRPr="00F507D7">
        <w:rPr>
          <w:rFonts w:ascii="Courier" w:hAnsi="Courier"/>
        </w:rPr>
        <w:t xml:space="preserve">            "type": "Point",</w:t>
      </w:r>
    </w:p>
    <w:p w14:paraId="3ECABE33" w14:textId="77777777" w:rsidR="00F507D7" w:rsidRPr="00F507D7" w:rsidRDefault="00F507D7" w:rsidP="00F507D7">
      <w:pPr>
        <w:spacing w:after="0" w:line="240" w:lineRule="auto"/>
        <w:rPr>
          <w:rFonts w:ascii="Courier" w:hAnsi="Courier"/>
        </w:rPr>
      </w:pPr>
      <w:r w:rsidRPr="00F507D7">
        <w:rPr>
          <w:rFonts w:ascii="Courier" w:hAnsi="Courier"/>
        </w:rPr>
        <w:t xml:space="preserve">            "coordinates": [</w:t>
      </w:r>
    </w:p>
    <w:p w14:paraId="02EF7516" w14:textId="77777777" w:rsidR="00F507D7" w:rsidRPr="00F507D7" w:rsidRDefault="00F507D7" w:rsidP="00F507D7">
      <w:pPr>
        <w:spacing w:after="0" w:line="240" w:lineRule="auto"/>
        <w:rPr>
          <w:rFonts w:ascii="Courier" w:hAnsi="Courier"/>
        </w:rPr>
      </w:pPr>
      <w:r w:rsidRPr="00F507D7">
        <w:rPr>
          <w:rFonts w:ascii="Courier" w:hAnsi="Courier"/>
        </w:rPr>
        <w:t xml:space="preserve">              "144.64899",</w:t>
      </w:r>
    </w:p>
    <w:p w14:paraId="376B7634" w14:textId="77777777" w:rsidR="00F507D7" w:rsidRPr="00F507D7" w:rsidRDefault="00F507D7" w:rsidP="00F507D7">
      <w:pPr>
        <w:spacing w:after="0" w:line="240" w:lineRule="auto"/>
        <w:rPr>
          <w:rFonts w:ascii="Courier" w:hAnsi="Courier"/>
        </w:rPr>
      </w:pPr>
      <w:r w:rsidRPr="00F507D7">
        <w:rPr>
          <w:rFonts w:ascii="Courier" w:hAnsi="Courier"/>
        </w:rPr>
        <w:t xml:space="preserve">              "-37.90653"</w:t>
      </w:r>
    </w:p>
    <w:p w14:paraId="30A27EFD"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64EE6F13"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2A280A77"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5D26338C" w14:textId="77777777" w:rsidR="00F507D7" w:rsidRPr="00F507D7" w:rsidRDefault="00F507D7" w:rsidP="00F507D7">
      <w:pPr>
        <w:spacing w:after="0" w:line="240" w:lineRule="auto"/>
        <w:rPr>
          <w:rFonts w:ascii="Courier" w:hAnsi="Courier"/>
        </w:rPr>
      </w:pPr>
      <w:r w:rsidRPr="00F507D7">
        <w:rPr>
          <w:rFonts w:ascii="Courier" w:hAnsi="Courier"/>
        </w:rPr>
        <w:t xml:space="preserve">            "type": "Point",</w:t>
      </w:r>
    </w:p>
    <w:p w14:paraId="1D94642B" w14:textId="77777777" w:rsidR="00F507D7" w:rsidRPr="00F507D7" w:rsidRDefault="00F507D7" w:rsidP="00F507D7">
      <w:pPr>
        <w:spacing w:after="0" w:line="240" w:lineRule="auto"/>
        <w:rPr>
          <w:rFonts w:ascii="Courier" w:hAnsi="Courier"/>
        </w:rPr>
      </w:pPr>
      <w:r w:rsidRPr="00F507D7">
        <w:rPr>
          <w:rFonts w:ascii="Courier" w:hAnsi="Courier"/>
        </w:rPr>
        <w:t xml:space="preserve">            "coordinates": [</w:t>
      </w:r>
    </w:p>
    <w:p w14:paraId="60D38515" w14:textId="77777777" w:rsidR="00F507D7" w:rsidRPr="00F507D7" w:rsidRDefault="00F507D7" w:rsidP="00F507D7">
      <w:pPr>
        <w:spacing w:after="0" w:line="240" w:lineRule="auto"/>
        <w:rPr>
          <w:rFonts w:ascii="Courier" w:hAnsi="Courier"/>
        </w:rPr>
      </w:pPr>
      <w:r w:rsidRPr="00F507D7">
        <w:rPr>
          <w:rFonts w:ascii="Courier" w:hAnsi="Courier"/>
        </w:rPr>
        <w:t xml:space="preserve">              "144.87981",</w:t>
      </w:r>
    </w:p>
    <w:p w14:paraId="2DA57110" w14:textId="77777777" w:rsidR="00F507D7" w:rsidRPr="00F507D7" w:rsidRDefault="00F507D7" w:rsidP="00F507D7">
      <w:pPr>
        <w:spacing w:after="0" w:line="240" w:lineRule="auto"/>
        <w:rPr>
          <w:rFonts w:ascii="Courier" w:hAnsi="Courier"/>
        </w:rPr>
      </w:pPr>
      <w:r w:rsidRPr="00F507D7">
        <w:rPr>
          <w:rFonts w:ascii="Courier" w:hAnsi="Courier"/>
        </w:rPr>
        <w:t xml:space="preserve">              "-37.76338"</w:t>
      </w:r>
    </w:p>
    <w:p w14:paraId="3EEF4502" w14:textId="77777777" w:rsidR="00F507D7" w:rsidRPr="00F507D7" w:rsidRDefault="00F507D7" w:rsidP="00F507D7">
      <w:pPr>
        <w:spacing w:after="0" w:line="240" w:lineRule="auto"/>
        <w:rPr>
          <w:rFonts w:ascii="Courier" w:hAnsi="Courier"/>
        </w:rPr>
      </w:pPr>
      <w:r w:rsidRPr="00F507D7">
        <w:rPr>
          <w:rFonts w:ascii="Courier" w:hAnsi="Courier"/>
        </w:rPr>
        <w:lastRenderedPageBreak/>
        <w:t xml:space="preserve">            ]</w:t>
      </w:r>
    </w:p>
    <w:p w14:paraId="7C374187"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6ED9D625"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35F93E41" w14:textId="77777777" w:rsidR="00F507D7" w:rsidRPr="00F507D7" w:rsidRDefault="00F507D7" w:rsidP="00F507D7">
      <w:pPr>
        <w:spacing w:after="0" w:line="240" w:lineRule="auto"/>
        <w:rPr>
          <w:rFonts w:ascii="Courier" w:hAnsi="Courier"/>
        </w:rPr>
      </w:pPr>
      <w:r w:rsidRPr="00F507D7">
        <w:rPr>
          <w:rFonts w:ascii="Courier" w:hAnsi="Courier"/>
        </w:rPr>
        <w:t xml:space="preserve">            "type": "Point",</w:t>
      </w:r>
    </w:p>
    <w:p w14:paraId="35D62459" w14:textId="77777777" w:rsidR="00F507D7" w:rsidRPr="00F507D7" w:rsidRDefault="00F507D7" w:rsidP="00F507D7">
      <w:pPr>
        <w:spacing w:after="0" w:line="240" w:lineRule="auto"/>
        <w:rPr>
          <w:rFonts w:ascii="Courier" w:hAnsi="Courier"/>
        </w:rPr>
      </w:pPr>
      <w:r w:rsidRPr="00F507D7">
        <w:rPr>
          <w:rFonts w:ascii="Courier" w:hAnsi="Courier"/>
        </w:rPr>
        <w:t xml:space="preserve">            "coordinates": [</w:t>
      </w:r>
    </w:p>
    <w:p w14:paraId="733D30E9" w14:textId="77777777" w:rsidR="00F507D7" w:rsidRPr="00F507D7" w:rsidRDefault="00F507D7" w:rsidP="00F507D7">
      <w:pPr>
        <w:spacing w:after="0" w:line="240" w:lineRule="auto"/>
        <w:rPr>
          <w:rFonts w:ascii="Courier" w:hAnsi="Courier"/>
        </w:rPr>
      </w:pPr>
      <w:r w:rsidRPr="00F507D7">
        <w:rPr>
          <w:rFonts w:ascii="Courier" w:hAnsi="Courier"/>
        </w:rPr>
        <w:t xml:space="preserve">              "145.3759",</w:t>
      </w:r>
    </w:p>
    <w:p w14:paraId="0D8A5EE5" w14:textId="77777777" w:rsidR="00F507D7" w:rsidRPr="00F507D7" w:rsidRDefault="00F507D7" w:rsidP="00F507D7">
      <w:pPr>
        <w:spacing w:after="0" w:line="240" w:lineRule="auto"/>
        <w:rPr>
          <w:rFonts w:ascii="Courier" w:hAnsi="Courier"/>
        </w:rPr>
      </w:pPr>
      <w:r w:rsidRPr="00F507D7">
        <w:rPr>
          <w:rFonts w:ascii="Courier" w:hAnsi="Courier"/>
        </w:rPr>
        <w:t xml:space="preserve">              "-37.66127"</w:t>
      </w:r>
    </w:p>
    <w:p w14:paraId="10674199"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644C4C38"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5E14DEAD"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61AF86FC" w14:textId="77777777" w:rsidR="00F507D7" w:rsidRPr="00F507D7" w:rsidRDefault="00F507D7" w:rsidP="00F507D7">
      <w:pPr>
        <w:spacing w:after="0" w:line="240" w:lineRule="auto"/>
        <w:rPr>
          <w:rFonts w:ascii="Courier" w:hAnsi="Courier"/>
        </w:rPr>
      </w:pPr>
      <w:r w:rsidRPr="00F507D7">
        <w:rPr>
          <w:rFonts w:ascii="Courier" w:hAnsi="Courier"/>
        </w:rPr>
        <w:t xml:space="preserve">            "type": "Point",</w:t>
      </w:r>
    </w:p>
    <w:p w14:paraId="25DA6038" w14:textId="77777777" w:rsidR="00F507D7" w:rsidRPr="00F507D7" w:rsidRDefault="00F507D7" w:rsidP="00F507D7">
      <w:pPr>
        <w:spacing w:after="0" w:line="240" w:lineRule="auto"/>
        <w:rPr>
          <w:rFonts w:ascii="Courier" w:hAnsi="Courier"/>
        </w:rPr>
      </w:pPr>
      <w:r w:rsidRPr="00F507D7">
        <w:rPr>
          <w:rFonts w:ascii="Courier" w:hAnsi="Courier"/>
        </w:rPr>
        <w:t xml:space="preserve">            "coordinates": [</w:t>
      </w:r>
    </w:p>
    <w:p w14:paraId="45AA02AF" w14:textId="77777777" w:rsidR="00F507D7" w:rsidRPr="00F507D7" w:rsidRDefault="00F507D7" w:rsidP="00F507D7">
      <w:pPr>
        <w:spacing w:after="0" w:line="240" w:lineRule="auto"/>
        <w:rPr>
          <w:rFonts w:ascii="Courier" w:hAnsi="Courier"/>
        </w:rPr>
      </w:pPr>
      <w:r w:rsidRPr="00F507D7">
        <w:rPr>
          <w:rFonts w:ascii="Courier" w:hAnsi="Courier"/>
        </w:rPr>
        <w:t xml:space="preserve">              "145.23926",</w:t>
      </w:r>
    </w:p>
    <w:p w14:paraId="2635D236" w14:textId="77777777" w:rsidR="00F507D7" w:rsidRPr="00F507D7" w:rsidRDefault="00F507D7" w:rsidP="00F507D7">
      <w:pPr>
        <w:spacing w:after="0" w:line="240" w:lineRule="auto"/>
        <w:rPr>
          <w:rFonts w:ascii="Courier" w:hAnsi="Courier"/>
        </w:rPr>
      </w:pPr>
      <w:r w:rsidRPr="00F507D7">
        <w:rPr>
          <w:rFonts w:ascii="Courier" w:hAnsi="Courier"/>
        </w:rPr>
        <w:t xml:space="preserve">              "-37.95185"</w:t>
      </w:r>
    </w:p>
    <w:p w14:paraId="79CE24E6"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746A901A"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37271BB9"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725F5FCC" w14:textId="77777777" w:rsidR="00F507D7" w:rsidRPr="00F507D7" w:rsidRDefault="00F507D7" w:rsidP="00F507D7">
      <w:pPr>
        <w:spacing w:after="0" w:line="240" w:lineRule="auto"/>
        <w:rPr>
          <w:rFonts w:ascii="Courier" w:hAnsi="Courier"/>
        </w:rPr>
      </w:pPr>
      <w:r w:rsidRPr="00F507D7">
        <w:rPr>
          <w:rFonts w:ascii="Courier" w:hAnsi="Courier"/>
        </w:rPr>
        <w:t xml:space="preserve">            "type": "Point",</w:t>
      </w:r>
    </w:p>
    <w:p w14:paraId="4FEAFBE9" w14:textId="77777777" w:rsidR="00F507D7" w:rsidRPr="00F507D7" w:rsidRDefault="00F507D7" w:rsidP="00F507D7">
      <w:pPr>
        <w:spacing w:after="0" w:line="240" w:lineRule="auto"/>
        <w:rPr>
          <w:rFonts w:ascii="Courier" w:hAnsi="Courier"/>
        </w:rPr>
      </w:pPr>
      <w:r w:rsidRPr="00F507D7">
        <w:rPr>
          <w:rFonts w:ascii="Courier" w:hAnsi="Courier"/>
        </w:rPr>
        <w:t xml:space="preserve">            "coordinates": [</w:t>
      </w:r>
    </w:p>
    <w:p w14:paraId="04CEFB94" w14:textId="77777777" w:rsidR="00F507D7" w:rsidRPr="00F507D7" w:rsidRDefault="00F507D7" w:rsidP="00F507D7">
      <w:pPr>
        <w:spacing w:after="0" w:line="240" w:lineRule="auto"/>
        <w:rPr>
          <w:rFonts w:ascii="Courier" w:hAnsi="Courier"/>
        </w:rPr>
      </w:pPr>
      <w:r w:rsidRPr="00F507D7">
        <w:rPr>
          <w:rFonts w:ascii="Courier" w:hAnsi="Courier"/>
        </w:rPr>
        <w:t xml:space="preserve">              "145.75188",</w:t>
      </w:r>
    </w:p>
    <w:p w14:paraId="13961FC1" w14:textId="77777777" w:rsidR="00F507D7" w:rsidRPr="00F507D7" w:rsidRDefault="00F507D7" w:rsidP="00F507D7">
      <w:pPr>
        <w:spacing w:after="0" w:line="240" w:lineRule="auto"/>
        <w:rPr>
          <w:rFonts w:ascii="Courier" w:hAnsi="Courier"/>
        </w:rPr>
      </w:pPr>
      <w:r w:rsidRPr="00F507D7">
        <w:rPr>
          <w:rFonts w:ascii="Courier" w:hAnsi="Courier"/>
        </w:rPr>
        <w:t xml:space="preserve">              "-38.08209"</w:t>
      </w:r>
    </w:p>
    <w:p w14:paraId="014CF16E"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7FD6B2EB"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6A9AD6C8"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512EB44F" w14:textId="77777777" w:rsidR="00F507D7" w:rsidRPr="00F507D7" w:rsidRDefault="00F507D7" w:rsidP="00F507D7">
      <w:pPr>
        <w:spacing w:after="0" w:line="240" w:lineRule="auto"/>
        <w:rPr>
          <w:rFonts w:ascii="Courier" w:hAnsi="Courier"/>
        </w:rPr>
      </w:pPr>
      <w:r w:rsidRPr="00F507D7">
        <w:rPr>
          <w:rFonts w:ascii="Courier" w:hAnsi="Courier"/>
        </w:rPr>
        <w:t xml:space="preserve">      }</w:t>
      </w:r>
    </w:p>
    <w:p w14:paraId="274E51A1" w14:textId="07C82BFF" w:rsidR="00F507D7" w:rsidRDefault="00F507D7" w:rsidP="00F507D7">
      <w:pPr>
        <w:spacing w:after="0" w:line="240" w:lineRule="auto"/>
        <w:rPr>
          <w:rFonts w:ascii="Courier" w:hAnsi="Courier"/>
        </w:rPr>
      </w:pPr>
      <w:r w:rsidRPr="00F507D7">
        <w:rPr>
          <w:rFonts w:ascii="Courier" w:hAnsi="Courier"/>
        </w:rPr>
        <w:t xml:space="preserve">    },</w:t>
      </w:r>
    </w:p>
    <w:p w14:paraId="65215A1C" w14:textId="77777777" w:rsidR="00964215" w:rsidRDefault="00964215" w:rsidP="00F507D7">
      <w:pPr>
        <w:spacing w:after="0" w:line="240" w:lineRule="auto"/>
        <w:rPr>
          <w:rFonts w:ascii="Courier" w:hAnsi="Courier"/>
        </w:rPr>
      </w:pPr>
    </w:p>
    <w:p w14:paraId="4FBF760D" w14:textId="77777777" w:rsidR="00F507D7" w:rsidRDefault="00F507D7" w:rsidP="00F507D7">
      <w:pPr>
        <w:spacing w:after="0" w:line="240" w:lineRule="auto"/>
        <w:rPr>
          <w:rFonts w:ascii="Courier" w:hAnsi="Courier"/>
        </w:rPr>
      </w:pPr>
    </w:p>
    <w:p w14:paraId="7F20A53D" w14:textId="19678E25" w:rsidR="00F507D7" w:rsidRDefault="00F507D7" w:rsidP="00964215">
      <w:pPr>
        <w:spacing w:line="360" w:lineRule="auto"/>
        <w:rPr>
          <w:rFonts w:ascii="Times New Roman" w:hAnsi="Times New Roman" w:cs="Times New Roman"/>
        </w:rPr>
      </w:pPr>
      <w:r>
        <w:rPr>
          <w:rFonts w:ascii="Times New Roman" w:hAnsi="Times New Roman" w:cs="Times New Roman"/>
        </w:rPr>
        <w:t>The code above is a sample of a flood warning (classified by the “</w:t>
      </w:r>
      <w:proofErr w:type="spellStart"/>
      <w:r>
        <w:rPr>
          <w:rFonts w:ascii="Times New Roman" w:hAnsi="Times New Roman" w:cs="Times New Roman"/>
        </w:rPr>
        <w:t>feedtype</w:t>
      </w:r>
      <w:proofErr w:type="spellEnd"/>
      <w:r>
        <w:rPr>
          <w:rFonts w:ascii="Times New Roman" w:hAnsi="Times New Roman" w:cs="Times New Roman"/>
        </w:rPr>
        <w:t>” property) with a moderate severity (denoted by the “category1” property usually represented by a ‘watch’ or ‘moderate’ field). The attached incident that is presented as a dropdown in the sidebar is denoted by the “</w:t>
      </w:r>
      <w:proofErr w:type="spellStart"/>
      <w:r>
        <w:rPr>
          <w:rFonts w:ascii="Times New Roman" w:hAnsi="Times New Roman" w:cs="Times New Roman"/>
        </w:rPr>
        <w:t>incidentFeatures</w:t>
      </w:r>
      <w:proofErr w:type="spellEnd"/>
      <w:r>
        <w:rPr>
          <w:rFonts w:ascii="Times New Roman" w:hAnsi="Times New Roman" w:cs="Times New Roman"/>
        </w:rPr>
        <w:t>” property and the “</w:t>
      </w:r>
      <w:proofErr w:type="spellStart"/>
      <w:r>
        <w:rPr>
          <w:rFonts w:ascii="Times New Roman" w:hAnsi="Times New Roman" w:cs="Times New Roman"/>
        </w:rPr>
        <w:t>webbody</w:t>
      </w:r>
      <w:proofErr w:type="spellEnd"/>
      <w:r>
        <w:rPr>
          <w:rFonts w:ascii="Times New Roman" w:hAnsi="Times New Roman" w:cs="Times New Roman"/>
        </w:rPr>
        <w:t>” property displays the more info that is presented as a modal window</w:t>
      </w:r>
      <w:r w:rsidR="00964215">
        <w:rPr>
          <w:rFonts w:ascii="Times New Roman" w:hAnsi="Times New Roman" w:cs="Times New Roman"/>
        </w:rPr>
        <w:t xml:space="preserve">. This warning is represented as </w:t>
      </w:r>
      <w:r>
        <w:rPr>
          <w:rFonts w:ascii="Times New Roman" w:hAnsi="Times New Roman" w:cs="Times New Roman"/>
        </w:rPr>
        <w:t xml:space="preserve">5 different </w:t>
      </w:r>
      <w:r w:rsidR="00964215">
        <w:rPr>
          <w:rFonts w:ascii="Times New Roman" w:hAnsi="Times New Roman" w:cs="Times New Roman"/>
        </w:rPr>
        <w:t>orange points</w:t>
      </w:r>
      <w:r>
        <w:rPr>
          <w:rFonts w:ascii="Times New Roman" w:hAnsi="Times New Roman" w:cs="Times New Roman"/>
        </w:rPr>
        <w:t xml:space="preserve"> on the map (denoted by the 5 array items in the “geometries” property. </w:t>
      </w:r>
    </w:p>
    <w:p w14:paraId="19043CF7" w14:textId="77777777" w:rsidR="00964215" w:rsidRDefault="00964215" w:rsidP="00F507D7">
      <w:pPr>
        <w:spacing w:after="0" w:line="240" w:lineRule="auto"/>
        <w:rPr>
          <w:rFonts w:ascii="Times New Roman" w:hAnsi="Times New Roman" w:cs="Times New Roman"/>
        </w:rPr>
      </w:pPr>
    </w:p>
    <w:p w14:paraId="52A37DE3" w14:textId="73A3AFC5" w:rsidR="00964215" w:rsidRDefault="00964215" w:rsidP="00964215">
      <w:pPr>
        <w:pStyle w:val="Heading3"/>
      </w:pPr>
      <w:bookmarkStart w:id="21" w:name="_Toc436039402"/>
      <w:r>
        <w:t>Incidents</w:t>
      </w:r>
      <w:bookmarkEnd w:id="21"/>
    </w:p>
    <w:p w14:paraId="5850CD6E"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w:t>
      </w:r>
    </w:p>
    <w:p w14:paraId="2EE5E61B"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"type": "Feature",</w:t>
      </w:r>
    </w:p>
    <w:p w14:paraId="44B957ED"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"geometry": {</w:t>
      </w:r>
    </w:p>
    <w:p w14:paraId="156EE8D4"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"type": "Point",</w:t>
      </w:r>
    </w:p>
    <w:p w14:paraId="5AE6DCAA"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"coordinates": [</w:t>
      </w:r>
    </w:p>
    <w:p w14:paraId="65AC42D1"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142.2067,</w:t>
      </w:r>
    </w:p>
    <w:p w14:paraId="1C8C3CB2"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lastRenderedPageBreak/>
        <w:t xml:space="preserve">          -34.1839</w:t>
      </w:r>
    </w:p>
    <w:p w14:paraId="4B013A4D"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
    <w:p w14:paraId="09267A50"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
    <w:p w14:paraId="242EF67A"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"properties": {</w:t>
      </w:r>
    </w:p>
    <w:p w14:paraId="38B26EA0"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roofErr w:type="spellStart"/>
      <w:r w:rsidRPr="00964215">
        <w:rPr>
          <w:rFonts w:ascii="Courier New" w:hAnsi="Courier New" w:cs="Courier New"/>
        </w:rPr>
        <w:t>feedType</w:t>
      </w:r>
      <w:proofErr w:type="spellEnd"/>
      <w:r w:rsidRPr="00964215">
        <w:rPr>
          <w:rFonts w:ascii="Courier New" w:hAnsi="Courier New" w:cs="Courier New"/>
        </w:rPr>
        <w:t>": "incident",</w:t>
      </w:r>
    </w:p>
    <w:p w14:paraId="304AD4D4"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"category1": "Fire",</w:t>
      </w:r>
    </w:p>
    <w:p w14:paraId="41D3A7A6"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"category2": "Bushfire",</w:t>
      </w:r>
    </w:p>
    <w:p w14:paraId="6FD374F3"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"created": "2015-11-03T12:00:00.000Z",</w:t>
      </w:r>
    </w:p>
    <w:p w14:paraId="1E3A92D4"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roofErr w:type="spellStart"/>
      <w:r w:rsidRPr="00964215">
        <w:rPr>
          <w:rFonts w:ascii="Courier New" w:hAnsi="Courier New" w:cs="Courier New"/>
        </w:rPr>
        <w:t>cssClass</w:t>
      </w:r>
      <w:proofErr w:type="spellEnd"/>
      <w:r w:rsidRPr="00964215">
        <w:rPr>
          <w:rFonts w:ascii="Courier New" w:hAnsi="Courier New" w:cs="Courier New"/>
        </w:rPr>
        <w:t>": "fire-active",</w:t>
      </w:r>
    </w:p>
    <w:p w14:paraId="481F8EEE"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"id": 1544196,</w:t>
      </w:r>
    </w:p>
    <w:p w14:paraId="7DBB17F9"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"location": "7KM NE OF MILDURA",</w:t>
      </w:r>
    </w:p>
    <w:p w14:paraId="0D93B1A8"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"resources": 1,</w:t>
      </w:r>
    </w:p>
    <w:p w14:paraId="761339CB"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"size": "0.50 HA.",</w:t>
      </w:r>
    </w:p>
    <w:p w14:paraId="5A9D10B0"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roofErr w:type="spellStart"/>
      <w:r w:rsidRPr="00964215">
        <w:rPr>
          <w:rFonts w:ascii="Courier New" w:hAnsi="Courier New" w:cs="Courier New"/>
        </w:rPr>
        <w:t>sizeFmt</w:t>
      </w:r>
      <w:proofErr w:type="spellEnd"/>
      <w:r w:rsidRPr="00964215">
        <w:rPr>
          <w:rFonts w:ascii="Courier New" w:hAnsi="Courier New" w:cs="Courier New"/>
        </w:rPr>
        <w:t>": "0.50 HA.",</w:t>
      </w:r>
    </w:p>
    <w:p w14:paraId="56961829"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"status": "Not Yet Under Control",</w:t>
      </w:r>
    </w:p>
    <w:p w14:paraId="5729D022"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"updated": "2015-11-04T01:32:00.000Z"</w:t>
      </w:r>
    </w:p>
    <w:p w14:paraId="7A229020" w14:textId="77777777"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
    <w:p w14:paraId="699B0955" w14:textId="1B000B6C" w:rsidR="00964215" w:rsidRPr="00964215" w:rsidRDefault="00964215" w:rsidP="00964215">
      <w:pPr>
        <w:spacing w:after="0" w:line="240" w:lineRule="auto"/>
        <w:rPr>
          <w:rFonts w:ascii="Courier New" w:hAnsi="Courier New" w:cs="Courier New"/>
        </w:rPr>
      </w:pPr>
      <w:r w:rsidRPr="00964215">
        <w:rPr>
          <w:rFonts w:ascii="Courier New" w:hAnsi="Courier New" w:cs="Courier New"/>
        </w:rPr>
        <w:t xml:space="preserve">    },</w:t>
      </w:r>
    </w:p>
    <w:p w14:paraId="1C0EFF8C" w14:textId="77777777" w:rsidR="00964215" w:rsidRDefault="00964215" w:rsidP="00964215"/>
    <w:p w14:paraId="066E4CEB" w14:textId="01BD660F" w:rsidR="00964215" w:rsidRDefault="00964215" w:rsidP="00964215">
      <w:r>
        <w:t>The code above displays a normal bushfire incident that is usually displayed as a white icon on the map. The general structure of a fire incident is seen above where the incident is denoted by the “</w:t>
      </w:r>
      <w:proofErr w:type="spellStart"/>
      <w:r>
        <w:t>feedtype</w:t>
      </w:r>
      <w:proofErr w:type="spellEnd"/>
      <w:r>
        <w:t>” property. The UI design for the incident popup and sidebar is kept in and “app/templates/</w:t>
      </w:r>
      <w:proofErr w:type="spellStart"/>
      <w:r>
        <w:t>popup.incident.hbs</w:t>
      </w:r>
      <w:proofErr w:type="spellEnd"/>
      <w:r>
        <w:t>” and “app/templates/</w:t>
      </w:r>
      <w:proofErr w:type="spellStart"/>
      <w:r>
        <w:t>panel.incident.hbs</w:t>
      </w:r>
      <w:proofErr w:type="spellEnd"/>
      <w:r>
        <w:t xml:space="preserve">” respectively. Referring to the other templates in the same folder, different templates are used for other types of data such as </w:t>
      </w:r>
      <w:r w:rsidR="00FF7158">
        <w:t xml:space="preserve">burn area, earthquakes etc. </w:t>
      </w:r>
    </w:p>
    <w:p w14:paraId="5ABC9CBE" w14:textId="77777777" w:rsidR="00D26CDC" w:rsidRDefault="00D26CDC" w:rsidP="00D26CDC">
      <w:pPr>
        <w:pStyle w:val="Heading2"/>
      </w:pPr>
      <w:bookmarkStart w:id="22" w:name="_Toc436039403"/>
      <w:proofErr w:type="spellStart"/>
      <w:r>
        <w:t>Osom</w:t>
      </w:r>
      <w:proofErr w:type="spellEnd"/>
      <w:r>
        <w:t xml:space="preserve"> Processor</w:t>
      </w:r>
      <w:bookmarkEnd w:id="22"/>
    </w:p>
    <w:p w14:paraId="4BD8E7F2" w14:textId="16B20D99" w:rsidR="00E72D16" w:rsidRDefault="00E72D16" w:rsidP="00E72D16">
      <w:r>
        <w:t xml:space="preserve">The </w:t>
      </w:r>
      <w:proofErr w:type="spellStart"/>
      <w:r>
        <w:t>Osom</w:t>
      </w:r>
      <w:proofErr w:type="spellEnd"/>
      <w:r>
        <w:t xml:space="preserve"> processor is used to aggregate the incoming data feed to be presented in a standardized JSON structure to be presented in the main website site. The repository for the source code can be found in </w:t>
      </w:r>
      <w:hyperlink r:id="rId23" w:history="1">
        <w:r w:rsidRPr="00CC676A">
          <w:rPr>
            <w:rStyle w:val="Hyperlink"/>
          </w:rPr>
          <w:t>http://gitlab7.tool</w:t>
        </w:r>
        <w:r w:rsidRPr="00CC676A">
          <w:rPr>
            <w:rStyle w:val="Hyperlink"/>
          </w:rPr>
          <w:t>s</w:t>
        </w:r>
        <w:r w:rsidRPr="00CC676A">
          <w:rPr>
            <w:rStyle w:val="Hyperlink"/>
          </w:rPr>
          <w:t>.vine.vic.gov.au/groups/empublic</w:t>
        </w:r>
      </w:hyperlink>
      <w:r w:rsidRPr="00E72D16">
        <w:rPr>
          <w:color w:val="5E9EA1" w:themeColor="hyperlink"/>
        </w:rPr>
        <w:t xml:space="preserve"> </w:t>
      </w:r>
      <w:r>
        <w:t>under the name feed-</w:t>
      </w:r>
      <w:proofErr w:type="spellStart"/>
      <w:r>
        <w:t>src</w:t>
      </w:r>
      <w:proofErr w:type="spellEnd"/>
      <w:r>
        <w:t>.</w:t>
      </w:r>
    </w:p>
    <w:p w14:paraId="47C06107" w14:textId="3A1DCD7C" w:rsidR="00E72D16" w:rsidRDefault="00E72D16" w:rsidP="00E72D16">
      <w:r>
        <w:t>The instructions for setting up is listed below or can be found in the readme.md file in the repo</w:t>
      </w:r>
    </w:p>
    <w:p w14:paraId="3B350ECB" w14:textId="77777777" w:rsidR="00E72D16" w:rsidRDefault="00E72D16" w:rsidP="00E72D16">
      <w:r>
        <w:t># Local execution</w:t>
      </w:r>
    </w:p>
    <w:p w14:paraId="7D85652C" w14:textId="77777777" w:rsidR="00E72D16" w:rsidRDefault="00E72D16" w:rsidP="00E72D16"/>
    <w:p w14:paraId="01874A9D" w14:textId="77777777" w:rsidR="00E72D16" w:rsidRDefault="00E72D16" w:rsidP="00E72D16">
      <w:r>
        <w:t>To install dependencies, run</w:t>
      </w:r>
    </w:p>
    <w:p w14:paraId="3E4625CD" w14:textId="77777777" w:rsidR="00E72D16" w:rsidRDefault="00E72D16" w:rsidP="00E72D16"/>
    <w:p w14:paraId="24250F3A" w14:textId="77777777" w:rsidR="00E72D16" w:rsidRDefault="00E72D16" w:rsidP="00E72D16">
      <w:r>
        <w:lastRenderedPageBreak/>
        <w:t xml:space="preserve">   </w:t>
      </w:r>
      <w:proofErr w:type="spellStart"/>
      <w:r>
        <w:t>npm</w:t>
      </w:r>
      <w:proofErr w:type="spellEnd"/>
      <w:r>
        <w:t xml:space="preserve"> install</w:t>
      </w:r>
    </w:p>
    <w:p w14:paraId="3CC5FCA3" w14:textId="77777777" w:rsidR="00E72D16" w:rsidRDefault="00E72D16" w:rsidP="00E72D16"/>
    <w:p w14:paraId="1279C785" w14:textId="77777777" w:rsidR="00E72D16" w:rsidRDefault="00E72D16" w:rsidP="00E72D16">
      <w:r>
        <w:t>## Configuration</w:t>
      </w:r>
    </w:p>
    <w:p w14:paraId="64E7E5AC" w14:textId="77777777" w:rsidR="00E72D16" w:rsidRDefault="00E72D16" w:rsidP="00E72D16"/>
    <w:p w14:paraId="2F62E5B5" w14:textId="77777777" w:rsidR="00E72D16" w:rsidRDefault="00E72D16" w:rsidP="00E72D16">
      <w:r>
        <w:t xml:space="preserve">The processor uses layered configuration files to determine runtime operation.  In typical use, one "input" </w:t>
      </w:r>
      <w:proofErr w:type="spellStart"/>
      <w:r>
        <w:t>config</w:t>
      </w:r>
      <w:proofErr w:type="spellEnd"/>
      <w:r>
        <w:t xml:space="preserve"> and one "output" </w:t>
      </w:r>
      <w:proofErr w:type="spellStart"/>
      <w:r>
        <w:t>config</w:t>
      </w:r>
      <w:proofErr w:type="spellEnd"/>
      <w:r>
        <w:t xml:space="preserve"> are specified.</w:t>
      </w:r>
    </w:p>
    <w:p w14:paraId="00130BA7" w14:textId="77777777" w:rsidR="00E72D16" w:rsidRDefault="00E72D16" w:rsidP="00E72D16"/>
    <w:p w14:paraId="75B2B04D" w14:textId="77777777" w:rsidR="00E72D16" w:rsidRDefault="00E72D16" w:rsidP="00E72D16">
      <w:r>
        <w:t>For example, to run the processor against live data sources and generate to a local development instance of EM-Public, use</w:t>
      </w:r>
      <w:bookmarkStart w:id="23" w:name="_GoBack"/>
      <w:bookmarkEnd w:id="23"/>
      <w:r>
        <w:t>:</w:t>
      </w:r>
    </w:p>
    <w:p w14:paraId="63226160" w14:textId="77777777" w:rsidR="00E72D16" w:rsidRDefault="00E72D16" w:rsidP="00E72D16"/>
    <w:p w14:paraId="38FE7A9D" w14:textId="77777777" w:rsidR="00E72D16" w:rsidRDefault="00E72D16" w:rsidP="00E72D16">
      <w:r>
        <w:t xml:space="preserve">    node cli.js </w:t>
      </w:r>
      <w:proofErr w:type="spellStart"/>
      <w:r>
        <w:t>config</w:t>
      </w:r>
      <w:proofErr w:type="spellEnd"/>
      <w:r>
        <w:t>/inputs/</w:t>
      </w:r>
      <w:proofErr w:type="spellStart"/>
      <w:r>
        <w:t>production.json</w:t>
      </w:r>
      <w:proofErr w:type="spellEnd"/>
      <w:r>
        <w:t xml:space="preserve"> </w:t>
      </w:r>
      <w:proofErr w:type="spellStart"/>
      <w:r>
        <w:t>config</w:t>
      </w:r>
      <w:proofErr w:type="spellEnd"/>
      <w:r>
        <w:t>/outputs/</w:t>
      </w:r>
      <w:proofErr w:type="spellStart"/>
      <w:r>
        <w:t>localhost.json</w:t>
      </w:r>
      <w:proofErr w:type="spellEnd"/>
    </w:p>
    <w:p w14:paraId="15B2B19A" w14:textId="77777777" w:rsidR="00E72D16" w:rsidRDefault="00E72D16" w:rsidP="00E72D16"/>
    <w:p w14:paraId="03542F40" w14:textId="77777777" w:rsidR="00E72D16" w:rsidRDefault="00E72D16" w:rsidP="00E72D16">
      <w:r>
        <w:t>This will write the resulting output files to:</w:t>
      </w:r>
    </w:p>
    <w:p w14:paraId="4FA5569B" w14:textId="77777777" w:rsidR="00E72D16" w:rsidRDefault="00E72D16" w:rsidP="00E72D16"/>
    <w:p w14:paraId="14F86689" w14:textId="77777777" w:rsidR="00E72D16" w:rsidRDefault="00E72D16" w:rsidP="00E72D16">
      <w:r>
        <w:t xml:space="preserve">    </w:t>
      </w:r>
      <w:proofErr w:type="gramStart"/>
      <w:r>
        <w:t>..</w:t>
      </w:r>
      <w:proofErr w:type="gramEnd"/>
      <w:r>
        <w:t>/web-</w:t>
      </w:r>
      <w:proofErr w:type="spellStart"/>
      <w:r>
        <w:t>src</w:t>
      </w:r>
      <w:proofErr w:type="spellEnd"/>
      <w:r>
        <w:t>/build/data</w:t>
      </w:r>
    </w:p>
    <w:p w14:paraId="1882414E" w14:textId="77777777" w:rsidR="00E72D16" w:rsidRDefault="00E72D16" w:rsidP="00E72D16"/>
    <w:p w14:paraId="58101544" w14:textId="77777777" w:rsidR="00E72D16" w:rsidRDefault="00E72D16" w:rsidP="00E72D16">
      <w:r>
        <w:t xml:space="preserve">Once created, these data files can be referred to by the local EM-Public app using the </w:t>
      </w:r>
      <w:proofErr w:type="spellStart"/>
      <w:r>
        <w:t>testdata</w:t>
      </w:r>
      <w:proofErr w:type="spellEnd"/>
      <w:r>
        <w:t xml:space="preserve"> feature toggle:</w:t>
      </w:r>
    </w:p>
    <w:p w14:paraId="7C0CB9ED" w14:textId="77777777" w:rsidR="00E72D16" w:rsidRDefault="00E72D16" w:rsidP="00E72D16"/>
    <w:p w14:paraId="0F45AC57" w14:textId="77777777" w:rsidR="00E72D16" w:rsidRDefault="00E72D16" w:rsidP="00E72D16">
      <w:r>
        <w:t xml:space="preserve">    http://localhost:9000/respond/?ft=testdata</w:t>
      </w:r>
    </w:p>
    <w:p w14:paraId="7EF1472A" w14:textId="77777777" w:rsidR="00E72D16" w:rsidRDefault="00E72D16" w:rsidP="00E72D16"/>
    <w:p w14:paraId="094413FE" w14:textId="77777777" w:rsidR="00E72D16" w:rsidRDefault="00E72D16" w:rsidP="00E72D16">
      <w:r>
        <w:t>## Local testing scenarios</w:t>
      </w:r>
    </w:p>
    <w:p w14:paraId="13BFA2F6" w14:textId="77777777" w:rsidR="00E72D16" w:rsidRDefault="00E72D16" w:rsidP="00E72D16"/>
    <w:p w14:paraId="39DB66DF" w14:textId="77777777" w:rsidR="00E72D16" w:rsidRDefault="00E72D16" w:rsidP="00E72D16">
      <w:r>
        <w:lastRenderedPageBreak/>
        <w:t xml:space="preserve">Various scenarios are available for testing locally.  These scenarios use historic and </w:t>
      </w:r>
      <w:proofErr w:type="spellStart"/>
      <w:r>
        <w:t>constucted</w:t>
      </w:r>
      <w:proofErr w:type="spellEnd"/>
      <w:r>
        <w:t xml:space="preserve"> data to generate data files and place them within the EM-Public build/data directory.</w:t>
      </w:r>
    </w:p>
    <w:p w14:paraId="310658FF" w14:textId="77777777" w:rsidR="00E72D16" w:rsidRDefault="00E72D16" w:rsidP="00E72D16"/>
    <w:p w14:paraId="5B90FC43" w14:textId="77777777" w:rsidR="00E72D16" w:rsidRDefault="00E72D16" w:rsidP="00E72D16">
      <w:r>
        <w:t>For example, Scenario 1a (BOM Severe Weather Incident without matching Ripe data) can be generated as follows:</w:t>
      </w:r>
    </w:p>
    <w:p w14:paraId="642A7712" w14:textId="77777777" w:rsidR="00E72D16" w:rsidRDefault="00E72D16" w:rsidP="00E72D16"/>
    <w:p w14:paraId="4C26DA7C" w14:textId="77777777" w:rsidR="00E72D16" w:rsidRDefault="00E72D16" w:rsidP="00E72D16">
      <w:r>
        <w:t xml:space="preserve">    node cli.js </w:t>
      </w:r>
      <w:proofErr w:type="spellStart"/>
      <w:r>
        <w:t>config</w:t>
      </w:r>
      <w:proofErr w:type="spellEnd"/>
      <w:r>
        <w:t>/inputs/</w:t>
      </w:r>
      <w:proofErr w:type="spellStart"/>
      <w:r>
        <w:t>sample.json</w:t>
      </w:r>
      <w:proofErr w:type="spellEnd"/>
      <w:r>
        <w:t xml:space="preserve"> </w:t>
      </w:r>
      <w:proofErr w:type="spellStart"/>
      <w:r>
        <w:t>config</w:t>
      </w:r>
      <w:proofErr w:type="spellEnd"/>
      <w:r>
        <w:t xml:space="preserve">/inputs/scenario-1b.json </w:t>
      </w:r>
      <w:proofErr w:type="spellStart"/>
      <w:r>
        <w:t>config</w:t>
      </w:r>
      <w:proofErr w:type="spellEnd"/>
      <w:r>
        <w:t>/outputs/</w:t>
      </w:r>
      <w:proofErr w:type="spellStart"/>
      <w:r>
        <w:t>localhost.json</w:t>
      </w:r>
      <w:proofErr w:type="spellEnd"/>
    </w:p>
    <w:p w14:paraId="0998A4F0" w14:textId="77777777" w:rsidR="00E72D16" w:rsidRDefault="00E72D16" w:rsidP="00E72D16"/>
    <w:p w14:paraId="3FFC2F27" w14:textId="77777777" w:rsidR="00E72D16" w:rsidRDefault="00E72D16" w:rsidP="00E72D16">
      <w:r>
        <w:t xml:space="preserve">This combines the sample data set with the scenario data files and generates the output to </w:t>
      </w:r>
      <w:proofErr w:type="spellStart"/>
      <w:r>
        <w:t>localhost</w:t>
      </w:r>
      <w:proofErr w:type="spellEnd"/>
      <w:r>
        <w:t>.</w:t>
      </w:r>
    </w:p>
    <w:p w14:paraId="48A9CC33" w14:textId="77777777" w:rsidR="00E72D16" w:rsidRDefault="00E72D16" w:rsidP="00E72D16"/>
    <w:p w14:paraId="350BA2FC" w14:textId="77777777" w:rsidR="00E72D16" w:rsidRDefault="00E72D16" w:rsidP="00E72D16">
      <w:r>
        <w:t xml:space="preserve"># </w:t>
      </w:r>
      <w:proofErr w:type="spellStart"/>
      <w:r>
        <w:t>Containerisation</w:t>
      </w:r>
      <w:proofErr w:type="spellEnd"/>
    </w:p>
    <w:p w14:paraId="1A786AF3" w14:textId="77777777" w:rsidR="00E72D16" w:rsidRDefault="00E72D16" w:rsidP="00E72D16"/>
    <w:p w14:paraId="18ABB81C" w14:textId="77777777" w:rsidR="00E72D16" w:rsidRDefault="00E72D16" w:rsidP="00E72D16">
      <w:r>
        <w:t xml:space="preserve">To </w:t>
      </w:r>
      <w:proofErr w:type="spellStart"/>
      <w:r>
        <w:t>containerise</w:t>
      </w:r>
      <w:proofErr w:type="spellEnd"/>
      <w:r>
        <w:t xml:space="preserve"> the app with </w:t>
      </w:r>
      <w:proofErr w:type="spellStart"/>
      <w:r>
        <w:t>docker</w:t>
      </w:r>
      <w:proofErr w:type="spellEnd"/>
      <w:r>
        <w:t>, use the following:</w:t>
      </w:r>
    </w:p>
    <w:p w14:paraId="0EC2B6C2" w14:textId="77777777" w:rsidR="00E72D16" w:rsidRDefault="00E72D16" w:rsidP="00E72D16"/>
    <w:p w14:paraId="5EE9E6DF" w14:textId="77777777" w:rsidR="00E72D16" w:rsidRDefault="00E72D16" w:rsidP="00E72D16">
      <w:r>
        <w:t>## Setup for OSX</w:t>
      </w:r>
    </w:p>
    <w:p w14:paraId="4E4AF445" w14:textId="77777777" w:rsidR="00E72D16" w:rsidRDefault="00E72D16" w:rsidP="00E72D16"/>
    <w:p w14:paraId="2C89CD30" w14:textId="77777777" w:rsidR="00E72D16" w:rsidRDefault="00E72D16" w:rsidP="00E72D16">
      <w:r>
        <w:t xml:space="preserve">    boot2docker </w:t>
      </w:r>
      <w:proofErr w:type="spellStart"/>
      <w:r>
        <w:t>init</w:t>
      </w:r>
      <w:proofErr w:type="spellEnd"/>
    </w:p>
    <w:p w14:paraId="3D918746" w14:textId="77777777" w:rsidR="00E72D16" w:rsidRDefault="00E72D16" w:rsidP="00E72D16">
      <w:r>
        <w:t xml:space="preserve">    boot2docker start</w:t>
      </w:r>
    </w:p>
    <w:p w14:paraId="12FF644B" w14:textId="77777777" w:rsidR="00E72D16" w:rsidRDefault="00E72D16" w:rsidP="00E72D16">
      <w:r>
        <w:t xml:space="preserve">    $(boot2docker </w:t>
      </w:r>
      <w:proofErr w:type="spellStart"/>
      <w:r>
        <w:t>shellinit</w:t>
      </w:r>
      <w:proofErr w:type="spellEnd"/>
      <w:r>
        <w:t>)</w:t>
      </w:r>
    </w:p>
    <w:p w14:paraId="6AB75F3F" w14:textId="77777777" w:rsidR="00E72D16" w:rsidRDefault="00E72D16" w:rsidP="00E72D16"/>
    <w:p w14:paraId="17CDD11A" w14:textId="77777777" w:rsidR="00E72D16" w:rsidRDefault="00E72D16" w:rsidP="00E72D16">
      <w:r>
        <w:t>## Build a new image</w:t>
      </w:r>
    </w:p>
    <w:p w14:paraId="4DDB846C" w14:textId="77777777" w:rsidR="00E72D16" w:rsidRDefault="00E72D16" w:rsidP="00E72D16"/>
    <w:p w14:paraId="797402FD" w14:textId="77777777" w:rsidR="00E72D16" w:rsidRDefault="00E72D16" w:rsidP="00E72D16">
      <w:r>
        <w:lastRenderedPageBreak/>
        <w:t xml:space="preserve">    </w:t>
      </w:r>
      <w:proofErr w:type="spellStart"/>
      <w:r>
        <w:t>docker</w:t>
      </w:r>
      <w:proofErr w:type="spellEnd"/>
      <w:r>
        <w:t xml:space="preserve"> build -t </w:t>
      </w:r>
      <w:proofErr w:type="spellStart"/>
      <w:r>
        <w:t>osom</w:t>
      </w:r>
      <w:proofErr w:type="spellEnd"/>
      <w:r>
        <w:t>-</w:t>
      </w:r>
      <w:proofErr w:type="gramStart"/>
      <w:r>
        <w:t>processor .</w:t>
      </w:r>
      <w:proofErr w:type="gramEnd"/>
    </w:p>
    <w:p w14:paraId="72A3A95B" w14:textId="77777777" w:rsidR="00E72D16" w:rsidRDefault="00E72D16" w:rsidP="00E72D16"/>
    <w:p w14:paraId="0BA4F53C" w14:textId="77777777" w:rsidR="00E72D16" w:rsidRDefault="00E72D16" w:rsidP="00E72D16">
      <w:r>
        <w:t>## Run the image</w:t>
      </w:r>
    </w:p>
    <w:p w14:paraId="5260A4EF" w14:textId="77777777" w:rsidR="00E72D16" w:rsidRDefault="00E72D16" w:rsidP="00E72D16"/>
    <w:p w14:paraId="60A4501F" w14:textId="77777777" w:rsidR="00E72D16" w:rsidRDefault="00E72D16" w:rsidP="00E72D16">
      <w:r>
        <w:t xml:space="preserve">    </w:t>
      </w:r>
      <w:proofErr w:type="spellStart"/>
      <w:r>
        <w:t>docker</w:t>
      </w:r>
      <w:proofErr w:type="spellEnd"/>
      <w:r>
        <w:t xml:space="preserve"> run </w:t>
      </w:r>
      <w:proofErr w:type="spellStart"/>
      <w:r>
        <w:t>osom</w:t>
      </w:r>
      <w:proofErr w:type="spellEnd"/>
      <w:r>
        <w:t>-processor</w:t>
      </w:r>
    </w:p>
    <w:p w14:paraId="1AA2934D" w14:textId="77777777" w:rsidR="00E72D16" w:rsidRDefault="00E72D16" w:rsidP="00E72D16"/>
    <w:p w14:paraId="69F9A2DF" w14:textId="77777777" w:rsidR="00E72D16" w:rsidRDefault="00E72D16" w:rsidP="00E72D16">
      <w:r>
        <w:t># Emergency Change</w:t>
      </w:r>
    </w:p>
    <w:p w14:paraId="28EA442B" w14:textId="77777777" w:rsidR="00E72D16" w:rsidRDefault="00E72D16" w:rsidP="00E72D16"/>
    <w:p w14:paraId="3E45E277" w14:textId="77777777" w:rsidR="00E72D16" w:rsidRDefault="00E72D16" w:rsidP="00E72D16">
      <w:r>
        <w:t xml:space="preserve">## </w:t>
      </w:r>
      <w:proofErr w:type="spellStart"/>
      <w:r>
        <w:t>Git</w:t>
      </w:r>
      <w:proofErr w:type="spellEnd"/>
      <w:r>
        <w:t xml:space="preserve"> flow process around making an emergency change</w:t>
      </w:r>
    </w:p>
    <w:p w14:paraId="1A0DB597" w14:textId="77777777" w:rsidR="00E72D16" w:rsidRDefault="00E72D16" w:rsidP="00E72D16"/>
    <w:p w14:paraId="1AFC2AD7" w14:textId="77777777" w:rsidR="00E72D16" w:rsidRDefault="00E72D16" w:rsidP="00E72D16">
      <w:r>
        <w:t xml:space="preserve">    </w:t>
      </w:r>
      <w:proofErr w:type="spellStart"/>
      <w:r>
        <w:t>git</w:t>
      </w:r>
      <w:proofErr w:type="spellEnd"/>
      <w:r>
        <w:t xml:space="preserve"> checkout master</w:t>
      </w:r>
    </w:p>
    <w:p w14:paraId="57042A6F" w14:textId="77777777" w:rsidR="00E72D16" w:rsidRDefault="00E72D16" w:rsidP="00E72D16">
      <w:r>
        <w:t xml:space="preserve">    </w:t>
      </w:r>
      <w:proofErr w:type="spellStart"/>
      <w:r>
        <w:t>git</w:t>
      </w:r>
      <w:proofErr w:type="spellEnd"/>
      <w:r>
        <w:t xml:space="preserve"> flow hotfix start [change]</w:t>
      </w:r>
    </w:p>
    <w:p w14:paraId="55DCC43B" w14:textId="77777777" w:rsidR="00E72D16" w:rsidRDefault="00E72D16" w:rsidP="00E72D16">
      <w:r>
        <w:t xml:space="preserve">    </w:t>
      </w:r>
      <w:proofErr w:type="spellStart"/>
      <w:r>
        <w:t>npm</w:t>
      </w:r>
      <w:proofErr w:type="spellEnd"/>
      <w:r>
        <w:t xml:space="preserve"> version patch</w:t>
      </w:r>
    </w:p>
    <w:p w14:paraId="1160F875" w14:textId="77777777" w:rsidR="00E72D16" w:rsidRDefault="00E72D16" w:rsidP="00E72D16">
      <w:r>
        <w:t xml:space="preserve">    </w:t>
      </w:r>
    </w:p>
    <w:p w14:paraId="50285EFE" w14:textId="77777777" w:rsidR="00E72D16" w:rsidRDefault="00E72D16" w:rsidP="00E72D16">
      <w:r>
        <w:t>... changes and commits ...</w:t>
      </w:r>
    </w:p>
    <w:p w14:paraId="37D122D8" w14:textId="77777777" w:rsidR="00E72D16" w:rsidRDefault="00E72D16" w:rsidP="00E72D16">
      <w:r>
        <w:t xml:space="preserve">    </w:t>
      </w:r>
    </w:p>
    <w:p w14:paraId="6D3299E0" w14:textId="77777777" w:rsidR="00E72D16" w:rsidRDefault="00E72D16" w:rsidP="00E72D16">
      <w:r>
        <w:t xml:space="preserve">    </w:t>
      </w:r>
      <w:proofErr w:type="spellStart"/>
      <w:r>
        <w:t>git</w:t>
      </w:r>
      <w:proofErr w:type="spellEnd"/>
      <w:r>
        <w:t xml:space="preserve"> flow hotfix finish [change]</w:t>
      </w:r>
    </w:p>
    <w:p w14:paraId="4946054F" w14:textId="77777777" w:rsidR="00E72D16" w:rsidRDefault="00E72D16" w:rsidP="00E72D16">
      <w:r>
        <w:t xml:space="preserve">    </w:t>
      </w:r>
      <w:proofErr w:type="spellStart"/>
      <w:r>
        <w:t>git</w:t>
      </w:r>
      <w:proofErr w:type="spellEnd"/>
      <w:r>
        <w:t xml:space="preserve"> push</w:t>
      </w:r>
    </w:p>
    <w:p w14:paraId="1E4686EF" w14:textId="77777777" w:rsidR="00E72D16" w:rsidRDefault="00E72D16" w:rsidP="00E72D16">
      <w:r>
        <w:t xml:space="preserve">    </w:t>
      </w:r>
      <w:proofErr w:type="spellStart"/>
      <w:r>
        <w:t>git</w:t>
      </w:r>
      <w:proofErr w:type="spellEnd"/>
      <w:r>
        <w:t xml:space="preserve"> checkout master</w:t>
      </w:r>
    </w:p>
    <w:p w14:paraId="12B3537F" w14:textId="77777777" w:rsidR="00E72D16" w:rsidRDefault="00E72D16" w:rsidP="00E72D16">
      <w:r>
        <w:t xml:space="preserve">    </w:t>
      </w:r>
      <w:proofErr w:type="spellStart"/>
      <w:r>
        <w:t>git</w:t>
      </w:r>
      <w:proofErr w:type="spellEnd"/>
      <w:r>
        <w:t xml:space="preserve"> push</w:t>
      </w:r>
    </w:p>
    <w:p w14:paraId="0496EC5B" w14:textId="77777777" w:rsidR="00E72D16" w:rsidRDefault="00E72D16" w:rsidP="00E72D16"/>
    <w:p w14:paraId="2CF621E5" w14:textId="77777777" w:rsidR="00E72D16" w:rsidRDefault="00E72D16" w:rsidP="00E72D16">
      <w:r>
        <w:t>## Releasing to Lambda</w:t>
      </w:r>
    </w:p>
    <w:p w14:paraId="797F28ED" w14:textId="77777777" w:rsidR="00E72D16" w:rsidRDefault="00E72D16" w:rsidP="00E72D16"/>
    <w:p w14:paraId="1E520B07" w14:textId="77777777" w:rsidR="00E72D16" w:rsidRDefault="00E72D16" w:rsidP="00E72D16">
      <w:r>
        <w:t xml:space="preserve">Run the following </w:t>
      </w:r>
      <w:proofErr w:type="spellStart"/>
      <w:r>
        <w:t>jenkins</w:t>
      </w:r>
      <w:proofErr w:type="spellEnd"/>
      <w:r>
        <w:t>-ci job to update the PVT environment for final validation:</w:t>
      </w:r>
    </w:p>
    <w:p w14:paraId="4C7DD9FE" w14:textId="77777777" w:rsidR="00E72D16" w:rsidRDefault="00E72D16" w:rsidP="00E72D16"/>
    <w:p w14:paraId="1320C5EF" w14:textId="77777777" w:rsidR="00E72D16" w:rsidRDefault="00E72D16" w:rsidP="00E72D16">
      <w:r>
        <w:t xml:space="preserve">    Job name:</w:t>
      </w:r>
      <w:proofErr w:type="gramStart"/>
      <w:r>
        <w:tab/>
        <w:t xml:space="preserve">  </w:t>
      </w:r>
      <w:proofErr w:type="spellStart"/>
      <w:r>
        <w:t>EMPublic</w:t>
      </w:r>
      <w:proofErr w:type="spellEnd"/>
      <w:proofErr w:type="gramEnd"/>
      <w:r>
        <w:t>-Deploy-Feed-Prod</w:t>
      </w:r>
    </w:p>
    <w:p w14:paraId="6B562170" w14:textId="77777777" w:rsidR="00E72D16" w:rsidRDefault="00E72D16" w:rsidP="00E72D16">
      <w:r>
        <w:t xml:space="preserve">    ENVIRONMENT:  PVT</w:t>
      </w:r>
    </w:p>
    <w:p w14:paraId="624DA7B1" w14:textId="77777777" w:rsidR="00E72D16" w:rsidRDefault="00E72D16" w:rsidP="00E72D16">
      <w:r>
        <w:t xml:space="preserve">    AWS_ACCESS_KEY_ID:</w:t>
      </w:r>
      <w:r>
        <w:tab/>
        <w:t>As provided</w:t>
      </w:r>
    </w:p>
    <w:p w14:paraId="5827219E" w14:textId="77777777" w:rsidR="00E72D16" w:rsidRDefault="00E72D16" w:rsidP="00E72D16">
      <w:r>
        <w:t xml:space="preserve">    AWS_SECRET_ACCESS_KEY: As provided</w:t>
      </w:r>
    </w:p>
    <w:p w14:paraId="70418EF3" w14:textId="77777777" w:rsidR="00E72D16" w:rsidRDefault="00E72D16" w:rsidP="00E72D16"/>
    <w:p w14:paraId="1E15F757" w14:textId="77777777" w:rsidR="00E72D16" w:rsidRDefault="00E72D16" w:rsidP="00E72D16">
      <w:r>
        <w:t xml:space="preserve">Once ready for a release, run the following </w:t>
      </w:r>
      <w:proofErr w:type="spellStart"/>
      <w:r>
        <w:t>jenkins</w:t>
      </w:r>
      <w:proofErr w:type="spellEnd"/>
      <w:r>
        <w:t>-ci job:</w:t>
      </w:r>
    </w:p>
    <w:p w14:paraId="4BBE9035" w14:textId="77777777" w:rsidR="00E72D16" w:rsidRDefault="00E72D16" w:rsidP="00E72D16"/>
    <w:p w14:paraId="68AF25A8" w14:textId="77777777" w:rsidR="00E72D16" w:rsidRDefault="00E72D16" w:rsidP="00E72D16">
      <w:r>
        <w:t xml:space="preserve">    Job name:</w:t>
      </w:r>
      <w:proofErr w:type="gramStart"/>
      <w:r>
        <w:tab/>
        <w:t xml:space="preserve">  </w:t>
      </w:r>
      <w:proofErr w:type="spellStart"/>
      <w:r>
        <w:t>EMPublic</w:t>
      </w:r>
      <w:proofErr w:type="spellEnd"/>
      <w:proofErr w:type="gramEnd"/>
      <w:r>
        <w:t>-Deploy-Feed-Prod</w:t>
      </w:r>
    </w:p>
    <w:p w14:paraId="22448728" w14:textId="77777777" w:rsidR="00E72D16" w:rsidRDefault="00E72D16" w:rsidP="00E72D16">
      <w:r>
        <w:t xml:space="preserve">    ENVIRONMENT:  PROD</w:t>
      </w:r>
    </w:p>
    <w:p w14:paraId="3A01DD4D" w14:textId="77777777" w:rsidR="00E72D16" w:rsidRDefault="00E72D16" w:rsidP="00E72D16">
      <w:r>
        <w:t xml:space="preserve">    AWS_ACCESS_KEY_ID:</w:t>
      </w:r>
      <w:r>
        <w:tab/>
        <w:t>As provided</w:t>
      </w:r>
    </w:p>
    <w:p w14:paraId="7493AFA8" w14:textId="77777777" w:rsidR="00E72D16" w:rsidRDefault="00E72D16" w:rsidP="00E72D16">
      <w:r>
        <w:t xml:space="preserve">    AWS_SECRET_ACCESS_KEY: As provided</w:t>
      </w:r>
    </w:p>
    <w:p w14:paraId="58B5358C" w14:textId="728C427F" w:rsidR="00E72D16" w:rsidRPr="00E72D16" w:rsidRDefault="00E72D16" w:rsidP="00E72D16">
      <w:r>
        <w:t>For further information, please contact the author Michael.jenkins@vine.vic.gov.au</w:t>
      </w:r>
    </w:p>
    <w:p w14:paraId="0A920639" w14:textId="1F056704" w:rsidR="000438DA" w:rsidRDefault="000438DA" w:rsidP="000438DA">
      <w:pPr>
        <w:pStyle w:val="Heading2"/>
      </w:pPr>
      <w:bookmarkStart w:id="24" w:name="_Toc436039404"/>
      <w:proofErr w:type="spellStart"/>
      <w:r>
        <w:t>LeafletJS</w:t>
      </w:r>
      <w:bookmarkEnd w:id="24"/>
      <w:proofErr w:type="spellEnd"/>
    </w:p>
    <w:p w14:paraId="41CCD112" w14:textId="20ED54BF" w:rsidR="00E72D16" w:rsidRDefault="00E72D16" w:rsidP="000438DA">
      <w:r>
        <w:t xml:space="preserve">The mapping feature of the site is delivered using the </w:t>
      </w:r>
      <w:proofErr w:type="spellStart"/>
      <w:r>
        <w:t>leafletJS</w:t>
      </w:r>
      <w:proofErr w:type="spellEnd"/>
      <w:r>
        <w:t xml:space="preserve"> library (we use Google maps at the moment but we may decide to convert to Vic maps in the future). The source code can be found in the app/scripts/</w:t>
      </w:r>
      <w:proofErr w:type="spellStart"/>
      <w:r>
        <w:t>ui</w:t>
      </w:r>
      <w:proofErr w:type="spellEnd"/>
      <w:r>
        <w:t>/map.js file.</w:t>
      </w:r>
    </w:p>
    <w:p w14:paraId="2D4DC1AC" w14:textId="05E55AB4" w:rsidR="000438DA" w:rsidRDefault="00DD4738" w:rsidP="000438DA">
      <w:r>
        <w:t xml:space="preserve">For further documentation on </w:t>
      </w:r>
      <w:proofErr w:type="spellStart"/>
      <w:r>
        <w:t>LeafletJS</w:t>
      </w:r>
      <w:proofErr w:type="spellEnd"/>
      <w:r w:rsidR="000438DA">
        <w:t xml:space="preserve">, please refer to </w:t>
      </w:r>
      <w:hyperlink r:id="rId24" w:history="1">
        <w:r w:rsidRPr="009D6DBE">
          <w:rPr>
            <w:rStyle w:val="Hyperlink"/>
          </w:rPr>
          <w:t>http://leafletjs.com/</w:t>
        </w:r>
      </w:hyperlink>
    </w:p>
    <w:p w14:paraId="10D602FD" w14:textId="77777777" w:rsidR="00D26CDC" w:rsidRDefault="00D26CDC" w:rsidP="00D26CDC">
      <w:pPr>
        <w:pStyle w:val="Heading2"/>
      </w:pPr>
      <w:bookmarkStart w:id="25" w:name="_Toc436039405"/>
      <w:r>
        <w:t>Gulpfile.js</w:t>
      </w:r>
      <w:bookmarkEnd w:id="25"/>
    </w:p>
    <w:p w14:paraId="75578450" w14:textId="18A8BB4C" w:rsidR="000438DA" w:rsidRPr="000438DA" w:rsidRDefault="000438DA" w:rsidP="000438DA">
      <w:r>
        <w:t xml:space="preserve">For further documentation on </w:t>
      </w:r>
      <w:r w:rsidR="00DD4738">
        <w:t>Gulp</w:t>
      </w:r>
      <w:r>
        <w:t xml:space="preserve">, please refer to </w:t>
      </w:r>
      <w:hyperlink r:id="rId25" w:history="1">
        <w:r w:rsidRPr="009D6DBE">
          <w:rPr>
            <w:rStyle w:val="Hyperlink"/>
          </w:rPr>
          <w:t>http://gulpjs.com/</w:t>
        </w:r>
      </w:hyperlink>
    </w:p>
    <w:p w14:paraId="7D3D4ED7" w14:textId="77777777" w:rsidR="00D26CDC" w:rsidRDefault="00D26CDC" w:rsidP="00D26CDC">
      <w:pPr>
        <w:pStyle w:val="Heading2"/>
      </w:pPr>
      <w:bookmarkStart w:id="26" w:name="_Toc436039406"/>
      <w:r>
        <w:lastRenderedPageBreak/>
        <w:t>Handlebar Templates</w:t>
      </w:r>
      <w:bookmarkEnd w:id="26"/>
    </w:p>
    <w:p w14:paraId="6A8BD949" w14:textId="6366A3F4" w:rsidR="00E72D16" w:rsidRPr="00E72D16" w:rsidRDefault="00E72D16" w:rsidP="00E72D16">
      <w:r>
        <w:t xml:space="preserve">The site leverages handlebar templates to define the html structure of several items (e.g. popups, sidebar tables) in the site. The block helpers to create dynamic contents in the handlebar templates can be found in the app/scripts/patch/handlebars.js file. </w:t>
      </w:r>
    </w:p>
    <w:p w14:paraId="15D29A13" w14:textId="73ACA898" w:rsidR="000438DA" w:rsidRDefault="000438DA" w:rsidP="000438DA">
      <w:r>
        <w:t>For further documentation on handlebars</w:t>
      </w:r>
      <w:r w:rsidR="00E72D16">
        <w:t xml:space="preserve"> and block helpers</w:t>
      </w:r>
      <w:r>
        <w:t xml:space="preserve">, please refer to </w:t>
      </w:r>
      <w:hyperlink r:id="rId26" w:history="1">
        <w:r w:rsidRPr="009D6DBE">
          <w:rPr>
            <w:rStyle w:val="Hyperlink"/>
          </w:rPr>
          <w:t>http://handlebarsjs.com</w:t>
        </w:r>
      </w:hyperlink>
    </w:p>
    <w:p w14:paraId="5CA3ED12" w14:textId="0B14C0DE" w:rsidR="000438DA" w:rsidRDefault="0014535A" w:rsidP="0014535A">
      <w:pPr>
        <w:pStyle w:val="Heading2"/>
      </w:pPr>
      <w:bookmarkStart w:id="27" w:name="_Toc436039407"/>
      <w:r>
        <w:t>Test Driven Development</w:t>
      </w:r>
      <w:bookmarkEnd w:id="27"/>
    </w:p>
    <w:p w14:paraId="3637B654" w14:textId="1B91B610" w:rsidR="0014535A" w:rsidRDefault="00956619" w:rsidP="0014535A">
      <w:r>
        <w:t>Unit and functional tests are written in the test directory in the web-</w:t>
      </w:r>
      <w:proofErr w:type="spellStart"/>
      <w:r>
        <w:t>src</w:t>
      </w:r>
      <w:proofErr w:type="spellEnd"/>
      <w:r>
        <w:t xml:space="preserve"> repository. The rule of thumb is to create unit tests for every JS function. Test coverage are monitored in the public-build-</w:t>
      </w:r>
      <w:proofErr w:type="spellStart"/>
      <w:r>
        <w:t>dist</w:t>
      </w:r>
      <w:proofErr w:type="spellEnd"/>
      <w:r>
        <w:t xml:space="preserve"> directory in Jenkins CI</w:t>
      </w:r>
    </w:p>
    <w:p w14:paraId="6BB2BEA9" w14:textId="388BB041" w:rsidR="00956619" w:rsidRDefault="00956619" w:rsidP="0014535A">
      <w:r>
        <w:rPr>
          <w:noProof/>
          <w:lang w:eastAsia="en-US"/>
        </w:rPr>
        <w:drawing>
          <wp:inline distT="0" distB="0" distL="0" distR="0" wp14:anchorId="526AA5DD" wp14:editId="5AF10752">
            <wp:extent cx="6007100" cy="28448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1-19 at 3.15.27 PM.png"/>
                    <pic:cNvPicPr/>
                  </pic:nvPicPr>
                  <pic:blipFill>
                    <a:blip r:embed="rId27">
                      <a:extLst>
                        <a:ext uri="{28A0092B-C50C-407E-A947-70E740481C1C}">
                          <a14:useLocalDpi xmlns:a14="http://schemas.microsoft.com/office/drawing/2010/main" val="0"/>
                        </a:ext>
                      </a:extLst>
                    </a:blip>
                    <a:stretch>
                      <a:fillRect/>
                    </a:stretch>
                  </pic:blipFill>
                  <pic:spPr>
                    <a:xfrm>
                      <a:off x="0" y="0"/>
                      <a:ext cx="6007100" cy="2844800"/>
                    </a:xfrm>
                    <a:prstGeom prst="rect">
                      <a:avLst/>
                    </a:prstGeom>
                  </pic:spPr>
                </pic:pic>
              </a:graphicData>
            </a:graphic>
          </wp:inline>
        </w:drawing>
      </w:r>
    </w:p>
    <w:p w14:paraId="61F589C6" w14:textId="5D652338" w:rsidR="00956619" w:rsidRPr="0014535A" w:rsidRDefault="00956619" w:rsidP="0014535A">
      <w:r>
        <w:t xml:space="preserve">where any failures in the functional </w:t>
      </w:r>
      <w:proofErr w:type="spellStart"/>
      <w:r>
        <w:t>testcases</w:t>
      </w:r>
      <w:proofErr w:type="spellEnd"/>
      <w:r>
        <w:t xml:space="preserve"> will result in a broken or unstable build which prevents Jenkins from updating the latest committed code into the develop environment (see ‘Deployment’ section.</w:t>
      </w:r>
    </w:p>
    <w:p w14:paraId="5F52E9D3" w14:textId="2544F015" w:rsidR="008F7FDA" w:rsidRDefault="00D26CDC" w:rsidP="00956619">
      <w:pPr>
        <w:pStyle w:val="Heading2"/>
      </w:pPr>
      <w:bookmarkStart w:id="28" w:name="_Toc436039408"/>
      <w:r>
        <w:t>Deployment</w:t>
      </w:r>
      <w:bookmarkEnd w:id="28"/>
    </w:p>
    <w:p w14:paraId="60BB274D" w14:textId="77777777" w:rsidR="00956619" w:rsidRPr="00956619" w:rsidRDefault="00956619" w:rsidP="00956619"/>
    <w:p w14:paraId="027D1BF5" w14:textId="4859B0F6" w:rsidR="008F7FDA" w:rsidRDefault="008F7FDA" w:rsidP="00E254B0">
      <w:r>
        <w:t>Jenkins CI deployment</w:t>
      </w:r>
    </w:p>
    <w:p w14:paraId="0C050FC9" w14:textId="393B4FD6" w:rsidR="00956619" w:rsidRPr="00956619" w:rsidRDefault="00E254B0" w:rsidP="00E254B0">
      <w:pPr>
        <w:rPr>
          <w:color w:val="5E9EA1" w:themeColor="hyperlink"/>
          <w:u w:val="single"/>
        </w:rPr>
      </w:pPr>
      <w:r>
        <w:t xml:space="preserve">EM-Public Group Folder - </w:t>
      </w:r>
      <w:hyperlink r:id="rId28" w:history="1">
        <w:r w:rsidRPr="00CC676A">
          <w:rPr>
            <w:rStyle w:val="Hyperlink"/>
          </w:rPr>
          <w:t>http://jenkins.tools.vine.vic.gov.au/view/EMPublic/</w:t>
        </w:r>
      </w:hyperlink>
    </w:p>
    <w:p w14:paraId="337298F6" w14:textId="77777777" w:rsidR="00956619" w:rsidRDefault="00956619" w:rsidP="00E254B0"/>
    <w:p w14:paraId="63324936" w14:textId="77777777" w:rsidR="00956619" w:rsidRDefault="00956619" w:rsidP="00E254B0"/>
    <w:p w14:paraId="324A9232" w14:textId="17FB688F" w:rsidR="008F7FDA" w:rsidRDefault="008F7FDA" w:rsidP="00E254B0">
      <w:pPr>
        <w:rPr>
          <w:rStyle w:val="Hyperlink"/>
        </w:rPr>
      </w:pPr>
      <w:r>
        <w:t xml:space="preserve">EM-Public Dev Build Environment - </w:t>
      </w:r>
      <w:hyperlink r:id="rId29" w:history="1">
        <w:r w:rsidR="00E254B0" w:rsidRPr="00CC676A">
          <w:rPr>
            <w:rStyle w:val="Hyperlink"/>
          </w:rPr>
          <w:t>http://jenkins.tools.vine.vic.gov.au/view/EMPublic/job/EMPublic-Build-Dist/</w:t>
        </w:r>
      </w:hyperlink>
    </w:p>
    <w:p w14:paraId="0037E265" w14:textId="77777777" w:rsidR="00956619" w:rsidRDefault="00956619" w:rsidP="00956619">
      <w:r>
        <w:t xml:space="preserve">See </w:t>
      </w:r>
      <w:hyperlink r:id="rId30" w:history="1">
        <w:r w:rsidRPr="009D6DBE">
          <w:rPr>
            <w:rStyle w:val="Hyperlink"/>
          </w:rPr>
          <w:t>http://em-public.ci.devcop.em.vic.gov.au/em-public/origin/develop/respond/</w:t>
        </w:r>
      </w:hyperlink>
    </w:p>
    <w:p w14:paraId="7C304825" w14:textId="77777777" w:rsidR="00956619" w:rsidRPr="008F7FDA" w:rsidRDefault="00956619" w:rsidP="00E254B0">
      <w:pPr>
        <w:rPr>
          <w:color w:val="5E9EA1" w:themeColor="hyperlink"/>
          <w:u w:val="single"/>
        </w:rPr>
      </w:pPr>
    </w:p>
    <w:p w14:paraId="26188411" w14:textId="146AC6A2" w:rsidR="00E254B0" w:rsidRDefault="008F7FDA" w:rsidP="00E254B0">
      <w:pPr>
        <w:rPr>
          <w:rStyle w:val="Hyperlink"/>
        </w:rPr>
      </w:pPr>
      <w:r>
        <w:t xml:space="preserve">EM-Public Live Deployment Environment - </w:t>
      </w:r>
      <w:hyperlink r:id="rId31" w:history="1">
        <w:r w:rsidR="00E254B0" w:rsidRPr="00CC676A">
          <w:rPr>
            <w:rStyle w:val="Hyperlink"/>
          </w:rPr>
          <w:t>http://jenkins.tools.vine.vic.gov.au/view/EMPublic/job/EMPublic-Git-Release/</w:t>
        </w:r>
      </w:hyperlink>
    </w:p>
    <w:p w14:paraId="20444397" w14:textId="77777777" w:rsidR="00956619" w:rsidRDefault="00956619" w:rsidP="00E254B0"/>
    <w:p w14:paraId="34134471" w14:textId="77777777" w:rsidR="00D26CDC" w:rsidRDefault="00D26CDC" w:rsidP="00D26CDC">
      <w:pPr>
        <w:pStyle w:val="Heading2"/>
      </w:pPr>
      <w:bookmarkStart w:id="29" w:name="_Toc436039409"/>
      <w:r>
        <w:t>Testing</w:t>
      </w:r>
      <w:bookmarkEnd w:id="29"/>
    </w:p>
    <w:p w14:paraId="75E1CDCC" w14:textId="72A0F20F" w:rsidR="00956619" w:rsidRPr="00956619" w:rsidRDefault="008F7FDA">
      <w:pPr>
        <w:rPr>
          <w:color w:val="5E9EA1" w:themeColor="hyperlink"/>
          <w:u w:val="single"/>
        </w:rPr>
      </w:pPr>
      <w:r>
        <w:t xml:space="preserve">Jenkins Testing Environment - </w:t>
      </w:r>
      <w:hyperlink r:id="rId32" w:history="1">
        <w:r w:rsidR="00E254B0" w:rsidRPr="00CC676A">
          <w:rPr>
            <w:rStyle w:val="Hyperlink"/>
          </w:rPr>
          <w:t>http://jenkins.tools.vine.vic.gov.au/view/EMPublic/job/EMPublic-Deploy-QA/</w:t>
        </w:r>
      </w:hyperlink>
    </w:p>
    <w:p w14:paraId="36F9E00A" w14:textId="5FE0D85C" w:rsidR="00E254B0" w:rsidRDefault="00956619">
      <w:r>
        <w:t xml:space="preserve">See </w:t>
      </w:r>
      <w:hyperlink r:id="rId33" w:history="1">
        <w:r w:rsidRPr="009D6DBE">
          <w:rPr>
            <w:rStyle w:val="Hyperlink"/>
          </w:rPr>
          <w:t>http://em-public.ci.devcop.em.vic.gov.au/em-public/qa/</w:t>
        </w:r>
        <w:r w:rsidRPr="00956619">
          <w:rPr>
            <w:rStyle w:val="Hyperlink"/>
            <w:color w:val="FF0000"/>
          </w:rPr>
          <w:t>312</w:t>
        </w:r>
        <w:r w:rsidRPr="009D6DBE">
          <w:rPr>
            <w:rStyle w:val="Hyperlink"/>
          </w:rPr>
          <w:t>/respond/</w:t>
        </w:r>
      </w:hyperlink>
    </w:p>
    <w:p w14:paraId="4FD92B4B" w14:textId="595ECF56" w:rsidR="00956619" w:rsidRDefault="00956619">
      <w:r>
        <w:t xml:space="preserve">Number in </w:t>
      </w:r>
      <w:r w:rsidRPr="00956619">
        <w:rPr>
          <w:color w:val="FF0000"/>
        </w:rPr>
        <w:t>red</w:t>
      </w:r>
      <w:r>
        <w:t xml:space="preserve"> should be changed depending on the QA build being generated</w:t>
      </w:r>
    </w:p>
    <w:p w14:paraId="0312199E" w14:textId="77777777" w:rsidR="00956619" w:rsidRDefault="00956619"/>
    <w:p w14:paraId="2B14A7CA" w14:textId="09E00364" w:rsidR="00D26CDC" w:rsidRDefault="00E72D16" w:rsidP="00E72D16">
      <w:pPr>
        <w:pStyle w:val="Heading1"/>
      </w:pPr>
      <w:bookmarkStart w:id="30" w:name="_Toc436039410"/>
      <w:r>
        <w:t>Contacts</w:t>
      </w:r>
      <w:bookmarkEnd w:id="30"/>
    </w:p>
    <w:p w14:paraId="71EED38A" w14:textId="5D7D064A" w:rsidR="00E72D16" w:rsidRDefault="00147FB6" w:rsidP="00E72D16">
      <w:r>
        <w:t xml:space="preserve">Chief architect – </w:t>
      </w:r>
      <w:hyperlink r:id="rId34" w:history="1">
        <w:r w:rsidRPr="00D37464">
          <w:rPr>
            <w:rStyle w:val="Hyperlink"/>
          </w:rPr>
          <w:t>Michael.jenkins@vine.vic.gov.au</w:t>
        </w:r>
      </w:hyperlink>
    </w:p>
    <w:p w14:paraId="7FE7E7E6" w14:textId="26B9D2C2" w:rsidR="00147FB6" w:rsidRDefault="00147FB6" w:rsidP="00E72D16">
      <w:r>
        <w:t xml:space="preserve">Lead developer – </w:t>
      </w:r>
      <w:hyperlink r:id="rId35" w:history="1">
        <w:r w:rsidRPr="00D37464">
          <w:rPr>
            <w:rStyle w:val="Hyperlink"/>
          </w:rPr>
          <w:t>David.Carroll@smsmt.com</w:t>
        </w:r>
      </w:hyperlink>
    </w:p>
    <w:p w14:paraId="41D72E73" w14:textId="22FF181F" w:rsidR="00147FB6" w:rsidRDefault="00147FB6" w:rsidP="00E72D16">
      <w:r>
        <w:t xml:space="preserve">Developer – </w:t>
      </w:r>
      <w:hyperlink r:id="rId36" w:history="1">
        <w:r w:rsidRPr="00D37464">
          <w:rPr>
            <w:rStyle w:val="Hyperlink"/>
          </w:rPr>
          <w:t>Sean.Liew@smsmt.com</w:t>
        </w:r>
      </w:hyperlink>
    </w:p>
    <w:p w14:paraId="4A89E815" w14:textId="505D5895" w:rsidR="00147FB6" w:rsidRDefault="00147FB6" w:rsidP="00E72D16">
      <w:r>
        <w:t xml:space="preserve">Developer – </w:t>
      </w:r>
      <w:hyperlink r:id="rId37" w:history="1">
        <w:r w:rsidRPr="00D37464">
          <w:rPr>
            <w:rStyle w:val="Hyperlink"/>
          </w:rPr>
          <w:t>Truong.N.Nguyen@smsmt.com</w:t>
        </w:r>
      </w:hyperlink>
    </w:p>
    <w:p w14:paraId="3267A708" w14:textId="6A044927" w:rsidR="00147FB6" w:rsidRDefault="00147FB6" w:rsidP="00E72D16">
      <w:r>
        <w:t xml:space="preserve">Project Manager – </w:t>
      </w:r>
      <w:hyperlink r:id="rId38" w:history="1">
        <w:r w:rsidRPr="00D37464">
          <w:rPr>
            <w:rStyle w:val="Hyperlink"/>
          </w:rPr>
          <w:t>Sean.A.Morrison@vine.vic.gov.au</w:t>
        </w:r>
      </w:hyperlink>
    </w:p>
    <w:p w14:paraId="0634D84E" w14:textId="40D2281C" w:rsidR="00147FB6" w:rsidRDefault="00147FB6" w:rsidP="00E72D16">
      <w:r>
        <w:t xml:space="preserve">Product Owner – </w:t>
      </w:r>
      <w:hyperlink r:id="rId39" w:history="1">
        <w:r w:rsidRPr="00D37464">
          <w:rPr>
            <w:rStyle w:val="Hyperlink"/>
          </w:rPr>
          <w:t>Reegan.Key@emv.vic.gov.au</w:t>
        </w:r>
      </w:hyperlink>
    </w:p>
    <w:p w14:paraId="3F32AFE8" w14:textId="4196AC65" w:rsidR="00147FB6" w:rsidRPr="00E72D16" w:rsidRDefault="00147FB6" w:rsidP="00E72D16">
      <w:r>
        <w:t xml:space="preserve">BA – </w:t>
      </w:r>
      <w:hyperlink r:id="rId40" w:history="1">
        <w:r w:rsidRPr="00D37464">
          <w:rPr>
            <w:rStyle w:val="Hyperlink"/>
          </w:rPr>
          <w:t>Johnathan.Gardner@smsmt.com</w:t>
        </w:r>
      </w:hyperlink>
    </w:p>
    <w:sectPr w:rsidR="00147FB6" w:rsidRPr="00E72D16">
      <w:footerReference w:type="default" r:id="rId41"/>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12D20" w14:textId="77777777" w:rsidR="006850E5" w:rsidRDefault="006850E5">
      <w:pPr>
        <w:spacing w:after="0" w:line="240" w:lineRule="auto"/>
      </w:pPr>
      <w:r>
        <w:separator/>
      </w:r>
    </w:p>
    <w:p w14:paraId="7B5D1F21" w14:textId="77777777" w:rsidR="006850E5" w:rsidRDefault="006850E5"/>
    <w:p w14:paraId="3E803497" w14:textId="77777777" w:rsidR="006850E5" w:rsidRDefault="006850E5"/>
  </w:endnote>
  <w:endnote w:type="continuationSeparator" w:id="0">
    <w:p w14:paraId="42220E18" w14:textId="77777777" w:rsidR="006850E5" w:rsidRDefault="006850E5">
      <w:pPr>
        <w:spacing w:after="0" w:line="240" w:lineRule="auto"/>
      </w:pPr>
      <w:r>
        <w:continuationSeparator/>
      </w:r>
    </w:p>
    <w:p w14:paraId="2F8375D4" w14:textId="77777777" w:rsidR="006850E5" w:rsidRDefault="006850E5"/>
    <w:p w14:paraId="614C07F3" w14:textId="77777777" w:rsidR="006850E5" w:rsidRDefault="006850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3AFA1DE6" w14:textId="77777777" w:rsidR="009437A5" w:rsidRDefault="009437A5">
        <w:pPr>
          <w:pStyle w:val="Footer"/>
        </w:pPr>
        <w:r>
          <w:fldChar w:fldCharType="begin"/>
        </w:r>
        <w:r>
          <w:instrText xml:space="preserve"> PAGE   \* MERGEFORMAT </w:instrText>
        </w:r>
        <w:r>
          <w:fldChar w:fldCharType="separate"/>
        </w:r>
        <w:r w:rsidR="00F625BB">
          <w:rPr>
            <w:noProof/>
          </w:rPr>
          <w:t>24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4C5E5" w14:textId="77777777" w:rsidR="006850E5" w:rsidRDefault="006850E5">
      <w:pPr>
        <w:spacing w:after="0" w:line="240" w:lineRule="auto"/>
      </w:pPr>
      <w:r>
        <w:separator/>
      </w:r>
    </w:p>
    <w:p w14:paraId="25089DC3" w14:textId="77777777" w:rsidR="006850E5" w:rsidRDefault="006850E5"/>
    <w:p w14:paraId="569904D3" w14:textId="77777777" w:rsidR="006850E5" w:rsidRDefault="006850E5"/>
  </w:footnote>
  <w:footnote w:type="continuationSeparator" w:id="0">
    <w:p w14:paraId="086895D8" w14:textId="77777777" w:rsidR="006850E5" w:rsidRDefault="006850E5">
      <w:pPr>
        <w:spacing w:after="0" w:line="240" w:lineRule="auto"/>
      </w:pPr>
      <w:r>
        <w:continuationSeparator/>
      </w:r>
    </w:p>
    <w:p w14:paraId="2F492828" w14:textId="77777777" w:rsidR="006850E5" w:rsidRDefault="006850E5"/>
    <w:p w14:paraId="24965236" w14:textId="77777777" w:rsidR="006850E5" w:rsidRDefault="006850E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CA262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18764C2"/>
    <w:multiLevelType w:val="multilevel"/>
    <w:tmpl w:val="0409001F"/>
    <w:numStyleLink w:val="111111"/>
  </w:abstractNum>
  <w:abstractNum w:abstractNumId="12">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BE37B5"/>
    <w:multiLevelType w:val="multilevel"/>
    <w:tmpl w:val="0409001F"/>
    <w:numStyleLink w:val="111111"/>
  </w:abstractNum>
  <w:abstractNum w:abstractNumId="14">
    <w:nsid w:val="2D345123"/>
    <w:multiLevelType w:val="multilevel"/>
    <w:tmpl w:val="0409001F"/>
    <w:numStyleLink w:val="111111"/>
  </w:abstractNum>
  <w:abstractNum w:abstractNumId="15">
    <w:nsid w:val="311A65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2BC6A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EF4D89"/>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DD07917"/>
    <w:multiLevelType w:val="multilevel"/>
    <w:tmpl w:val="0409001F"/>
    <w:numStyleLink w:val="111111"/>
  </w:abstractNum>
  <w:num w:numId="1">
    <w:abstractNumId w:val="9"/>
  </w:num>
  <w:num w:numId="2">
    <w:abstractNumId w:val="17"/>
  </w:num>
  <w:num w:numId="3">
    <w:abstractNumId w:val="20"/>
  </w:num>
  <w:num w:numId="4">
    <w:abstractNumId w:val="18"/>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21"/>
  </w:num>
  <w:num w:numId="17">
    <w:abstractNumId w:val="16"/>
  </w:num>
  <w:num w:numId="18">
    <w:abstractNumId w:val="22"/>
  </w:num>
  <w:num w:numId="19">
    <w:abstractNumId w:val="23"/>
  </w:num>
  <w:num w:numId="20">
    <w:abstractNumId w:val="15"/>
  </w:num>
  <w:num w:numId="21">
    <w:abstractNumId w:val="14"/>
  </w:num>
  <w:num w:numId="22">
    <w:abstractNumId w:val="10"/>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CDC"/>
    <w:rsid w:val="000438DA"/>
    <w:rsid w:val="000E481B"/>
    <w:rsid w:val="0014535A"/>
    <w:rsid w:val="00147FB6"/>
    <w:rsid w:val="00195CA6"/>
    <w:rsid w:val="001E064B"/>
    <w:rsid w:val="002C08A2"/>
    <w:rsid w:val="004747E0"/>
    <w:rsid w:val="006850E5"/>
    <w:rsid w:val="00770949"/>
    <w:rsid w:val="007A6CEE"/>
    <w:rsid w:val="008C17A8"/>
    <w:rsid w:val="008F7FDA"/>
    <w:rsid w:val="009437A5"/>
    <w:rsid w:val="00956619"/>
    <w:rsid w:val="00964215"/>
    <w:rsid w:val="009F0E52"/>
    <w:rsid w:val="00A4665E"/>
    <w:rsid w:val="00C64DD1"/>
    <w:rsid w:val="00CA3038"/>
    <w:rsid w:val="00D26CDC"/>
    <w:rsid w:val="00D26E87"/>
    <w:rsid w:val="00DD4738"/>
    <w:rsid w:val="00E254B0"/>
    <w:rsid w:val="00E72D16"/>
    <w:rsid w:val="00F507D7"/>
    <w:rsid w:val="00F625BB"/>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D349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23"/>
      </w:numPr>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rsid w:val="000438DA"/>
    <w:pPr>
      <w:keepNext/>
      <w:keepLines/>
      <w:numPr>
        <w:ilvl w:val="1"/>
        <w:numId w:val="23"/>
      </w:numPr>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numPr>
        <w:ilvl w:val="2"/>
        <w:numId w:val="24"/>
      </w:numPr>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numPr>
        <w:numId w:val="0"/>
      </w:num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0438DA"/>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E254B0"/>
    <w:rPr>
      <w:color w:val="5E9EA1" w:themeColor="hyperlink"/>
      <w:u w:val="single"/>
    </w:rPr>
  </w:style>
  <w:style w:type="character" w:styleId="FollowedHyperlink">
    <w:name w:val="FollowedHyperlink"/>
    <w:basedOn w:val="DefaultParagraphFont"/>
    <w:uiPriority w:val="99"/>
    <w:semiHidden/>
    <w:unhideWhenUsed/>
    <w:rsid w:val="008F7FDA"/>
    <w:rPr>
      <w:color w:val="7A4561" w:themeColor="followedHyperlink"/>
      <w:u w:val="single"/>
    </w:rPr>
  </w:style>
  <w:style w:type="numbering" w:styleId="111111">
    <w:name w:val="Outline List 2"/>
    <w:basedOn w:val="NoList"/>
    <w:uiPriority w:val="99"/>
    <w:semiHidden/>
    <w:unhideWhenUsed/>
    <w:rsid w:val="000438DA"/>
    <w:pPr>
      <w:numPr>
        <w:numId w:val="18"/>
      </w:numPr>
    </w:pPr>
  </w:style>
  <w:style w:type="paragraph" w:styleId="TOC1">
    <w:name w:val="toc 1"/>
    <w:basedOn w:val="Normal"/>
    <w:next w:val="Normal"/>
    <w:autoRedefine/>
    <w:uiPriority w:val="39"/>
    <w:unhideWhenUsed/>
    <w:rsid w:val="00C64DD1"/>
    <w:pPr>
      <w:spacing w:before="120" w:after="0"/>
    </w:pPr>
    <w:rPr>
      <w:rFonts w:cstheme="minorHAnsi"/>
      <w:b/>
    </w:rPr>
  </w:style>
  <w:style w:type="paragraph" w:styleId="TOC2">
    <w:name w:val="toc 2"/>
    <w:basedOn w:val="Normal"/>
    <w:next w:val="Normal"/>
    <w:autoRedefine/>
    <w:uiPriority w:val="39"/>
    <w:unhideWhenUsed/>
    <w:rsid w:val="00C64DD1"/>
    <w:pPr>
      <w:spacing w:after="0"/>
      <w:ind w:left="240"/>
    </w:pPr>
    <w:rPr>
      <w:rFonts w:cstheme="minorHAnsi"/>
      <w:b/>
      <w:sz w:val="22"/>
      <w:szCs w:val="22"/>
    </w:rPr>
  </w:style>
  <w:style w:type="paragraph" w:styleId="TOC3">
    <w:name w:val="toc 3"/>
    <w:basedOn w:val="Normal"/>
    <w:next w:val="Normal"/>
    <w:autoRedefine/>
    <w:uiPriority w:val="39"/>
    <w:unhideWhenUsed/>
    <w:rsid w:val="00C64DD1"/>
    <w:pPr>
      <w:spacing w:after="0"/>
      <w:ind w:left="480"/>
    </w:pPr>
    <w:rPr>
      <w:rFonts w:cstheme="minorHAnsi"/>
      <w:sz w:val="22"/>
      <w:szCs w:val="22"/>
    </w:rPr>
  </w:style>
  <w:style w:type="paragraph" w:styleId="TOC4">
    <w:name w:val="toc 4"/>
    <w:basedOn w:val="Normal"/>
    <w:next w:val="Normal"/>
    <w:autoRedefine/>
    <w:uiPriority w:val="39"/>
    <w:semiHidden/>
    <w:unhideWhenUsed/>
    <w:rsid w:val="00C64DD1"/>
    <w:pPr>
      <w:spacing w:after="0"/>
      <w:ind w:left="720"/>
    </w:pPr>
    <w:rPr>
      <w:rFonts w:cstheme="minorHAnsi"/>
      <w:sz w:val="20"/>
      <w:szCs w:val="20"/>
    </w:rPr>
  </w:style>
  <w:style w:type="paragraph" w:styleId="TOC5">
    <w:name w:val="toc 5"/>
    <w:basedOn w:val="Normal"/>
    <w:next w:val="Normal"/>
    <w:autoRedefine/>
    <w:uiPriority w:val="39"/>
    <w:semiHidden/>
    <w:unhideWhenUsed/>
    <w:rsid w:val="00C64DD1"/>
    <w:pPr>
      <w:spacing w:after="0"/>
      <w:ind w:left="960"/>
    </w:pPr>
    <w:rPr>
      <w:rFonts w:cstheme="minorHAnsi"/>
      <w:sz w:val="20"/>
      <w:szCs w:val="20"/>
    </w:rPr>
  </w:style>
  <w:style w:type="paragraph" w:styleId="TOC6">
    <w:name w:val="toc 6"/>
    <w:basedOn w:val="Normal"/>
    <w:next w:val="Normal"/>
    <w:autoRedefine/>
    <w:uiPriority w:val="39"/>
    <w:semiHidden/>
    <w:unhideWhenUsed/>
    <w:rsid w:val="00C64DD1"/>
    <w:pPr>
      <w:spacing w:after="0"/>
      <w:ind w:left="1200"/>
    </w:pPr>
    <w:rPr>
      <w:rFonts w:cstheme="minorHAnsi"/>
      <w:sz w:val="20"/>
      <w:szCs w:val="20"/>
    </w:rPr>
  </w:style>
  <w:style w:type="paragraph" w:styleId="TOC7">
    <w:name w:val="toc 7"/>
    <w:basedOn w:val="Normal"/>
    <w:next w:val="Normal"/>
    <w:autoRedefine/>
    <w:uiPriority w:val="39"/>
    <w:semiHidden/>
    <w:unhideWhenUsed/>
    <w:rsid w:val="00C64DD1"/>
    <w:pPr>
      <w:spacing w:after="0"/>
      <w:ind w:left="1440"/>
    </w:pPr>
    <w:rPr>
      <w:rFonts w:cstheme="minorHAnsi"/>
      <w:sz w:val="20"/>
      <w:szCs w:val="20"/>
    </w:rPr>
  </w:style>
  <w:style w:type="paragraph" w:styleId="TOC8">
    <w:name w:val="toc 8"/>
    <w:basedOn w:val="Normal"/>
    <w:next w:val="Normal"/>
    <w:autoRedefine/>
    <w:uiPriority w:val="39"/>
    <w:semiHidden/>
    <w:unhideWhenUsed/>
    <w:rsid w:val="00C64DD1"/>
    <w:pPr>
      <w:spacing w:after="0"/>
      <w:ind w:left="1680"/>
    </w:pPr>
    <w:rPr>
      <w:rFonts w:cstheme="minorHAnsi"/>
      <w:sz w:val="20"/>
      <w:szCs w:val="20"/>
    </w:rPr>
  </w:style>
  <w:style w:type="paragraph" w:styleId="TOC9">
    <w:name w:val="toc 9"/>
    <w:basedOn w:val="Normal"/>
    <w:next w:val="Normal"/>
    <w:autoRedefine/>
    <w:uiPriority w:val="39"/>
    <w:semiHidden/>
    <w:unhideWhenUsed/>
    <w:rsid w:val="00C64DD1"/>
    <w:pPr>
      <w:spacing w:after="0"/>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Johnathan.Gardner@smsmt.com"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gitlab7.tools.vine.vic.gov.au/groups/empublic" TargetMode="External"/><Relationship Id="rId24" Type="http://schemas.openxmlformats.org/officeDocument/2006/relationships/hyperlink" Target="http://leafletjs.com/" TargetMode="External"/><Relationship Id="rId25" Type="http://schemas.openxmlformats.org/officeDocument/2006/relationships/hyperlink" Target="http://gulpjs.com/" TargetMode="External"/><Relationship Id="rId26" Type="http://schemas.openxmlformats.org/officeDocument/2006/relationships/hyperlink" Target="http://handlebarsjs.com" TargetMode="External"/><Relationship Id="rId27" Type="http://schemas.openxmlformats.org/officeDocument/2006/relationships/image" Target="media/image7.png"/><Relationship Id="rId28" Type="http://schemas.openxmlformats.org/officeDocument/2006/relationships/hyperlink" Target="http://jenkins.tools.vine.vic.gov.au/view/EMPublic/" TargetMode="External"/><Relationship Id="rId29" Type="http://schemas.openxmlformats.org/officeDocument/2006/relationships/hyperlink" Target="http://jenkins.tools.vine.vic.gov.au/view/EMPublic/job/EMPublic-Build-Dis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em-public.ci.devcop.em.vic.gov.au/em-public/origin/develop/respond/" TargetMode="External"/><Relationship Id="rId31" Type="http://schemas.openxmlformats.org/officeDocument/2006/relationships/hyperlink" Target="http://jenkins.tools.vine.vic.gov.au/view/EMPublic/job/EMPublic-Git-Release/" TargetMode="External"/><Relationship Id="rId32" Type="http://schemas.openxmlformats.org/officeDocument/2006/relationships/hyperlink" Target="http://jenkins.tools.vine.vic.gov.au/view/EMPublic/job/EMPublic-Deploy-QA/" TargetMode="External"/><Relationship Id="rId9" Type="http://schemas.openxmlformats.org/officeDocument/2006/relationships/hyperlink" Target="http://emergency.vic.gov.a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gitlab7.tools.vine.vic.gov.au/groups/empublic" TargetMode="External"/><Relationship Id="rId33" Type="http://schemas.openxmlformats.org/officeDocument/2006/relationships/hyperlink" Target="http://em-public.ci.devcop.em.vic.gov.au/em-public/qa/312/respond/" TargetMode="External"/><Relationship Id="rId34" Type="http://schemas.openxmlformats.org/officeDocument/2006/relationships/hyperlink" Target="mailto:Michael.jenkins@vine.vic.gov.au" TargetMode="External"/><Relationship Id="rId35" Type="http://schemas.openxmlformats.org/officeDocument/2006/relationships/hyperlink" Target="mailto:David.Carroll@smsmt.com" TargetMode="External"/><Relationship Id="rId36" Type="http://schemas.openxmlformats.org/officeDocument/2006/relationships/hyperlink" Target="mailto:Sean.Liew@smsmt.com"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mailto:Michael.Jenkins@vine.vic.gov.au" TargetMode="External"/><Relationship Id="rId15" Type="http://schemas.openxmlformats.org/officeDocument/2006/relationships/hyperlink" Target="http://www.listjs.com/" TargetMode="External"/><Relationship Id="rId16" Type="http://schemas.openxmlformats.org/officeDocument/2006/relationships/hyperlink" Target="https://github.com/domoritz/leaflet-locatecontrol" TargetMode="External"/><Relationship Id="rId17" Type="http://schemas.openxmlformats.org/officeDocument/2006/relationships/hyperlink" Target="mailto:Reegan.Key@emv.vic.gov.au" TargetMode="External"/><Relationship Id="rId18" Type="http://schemas.openxmlformats.org/officeDocument/2006/relationships/hyperlink" Target="mailto:Johnathan.Gardner@smsmt.com" TargetMode="External"/><Relationship Id="rId19" Type="http://schemas.openxmlformats.org/officeDocument/2006/relationships/hyperlink" Target="../Downloads/Accessibility%20Review%20VIC%20Emergency%20website%20V1.0.docx" TargetMode="External"/><Relationship Id="rId37" Type="http://schemas.openxmlformats.org/officeDocument/2006/relationships/hyperlink" Target="mailto:Truong.N.Nguyen@smsmt.com" TargetMode="External"/><Relationship Id="rId38" Type="http://schemas.openxmlformats.org/officeDocument/2006/relationships/hyperlink" Target="mailto:Sean.A.Morrison@vine.vic.gov.au" TargetMode="External"/><Relationship Id="rId39" Type="http://schemas.openxmlformats.org/officeDocument/2006/relationships/hyperlink" Target="mailto:Reegan.Key@emv.vic.gov.au" TargetMode="External"/><Relationship Id="rId40" Type="http://schemas.openxmlformats.org/officeDocument/2006/relationships/hyperlink" Target="mailto:Johnathan.Gardner@smsmt.com" TargetMode="Externa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eanliew/Library/Containers/com.microsoft.Word/Data/Library/Caches/TM10002081/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BA"/>
    <w:rsid w:val="00017C8A"/>
    <w:rsid w:val="002C3A74"/>
    <w:rsid w:val="008C5ABA"/>
    <w:rsid w:val="00EC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89DC7E3D2C09409F2EF4125CB12BCD">
    <w:name w:val="4A89DC7E3D2C09409F2EF4125CB12BCD"/>
  </w:style>
  <w:style w:type="paragraph" w:customStyle="1" w:styleId="06D4EE5835018A419C1F44115021B1F0">
    <w:name w:val="06D4EE5835018A419C1F44115021B1F0"/>
  </w:style>
  <w:style w:type="paragraph" w:customStyle="1" w:styleId="452425F04CD0F94BB212DAD17C27F22A">
    <w:name w:val="452425F04CD0F94BB212DAD17C27F22A"/>
  </w:style>
  <w:style w:type="paragraph" w:customStyle="1" w:styleId="21C20A73012F2A4B9684526DD93A9F34">
    <w:name w:val="21C20A73012F2A4B9684526DD93A9F34"/>
  </w:style>
  <w:style w:type="paragraph" w:customStyle="1" w:styleId="5D6EA03BAA607847B1379C7BC8FCD2EB">
    <w:name w:val="5D6EA03BAA607847B1379C7BC8FCD2EB"/>
  </w:style>
  <w:style w:type="paragraph" w:styleId="ListBullet">
    <w:name w:val="List Bullet"/>
    <w:basedOn w:val="Normal"/>
    <w:uiPriority w:val="12"/>
    <w:qFormat/>
    <w:pPr>
      <w:numPr>
        <w:numId w:val="1"/>
      </w:numPr>
      <w:spacing w:after="240" w:line="312" w:lineRule="auto"/>
    </w:pPr>
    <w:rPr>
      <w:rFonts w:eastAsiaTheme="minorHAnsi"/>
      <w:color w:val="000000" w:themeColor="text1"/>
      <w:lang w:eastAsia="ja-JP"/>
    </w:rPr>
  </w:style>
  <w:style w:type="paragraph" w:customStyle="1" w:styleId="3731D2DE773F8E48A89ED7B00BC39725">
    <w:name w:val="3731D2DE773F8E48A89ED7B00BC39725"/>
  </w:style>
  <w:style w:type="paragraph" w:customStyle="1" w:styleId="E90587D2CEC4C94C8B895AC4ACBA5DCA">
    <w:name w:val="E90587D2CEC4C94C8B895AC4ACBA5DCA"/>
  </w:style>
  <w:style w:type="paragraph" w:customStyle="1" w:styleId="02FF031AF404D348BF6D24E1CF3793A9">
    <w:name w:val="02FF031AF404D348BF6D24E1CF3793A9"/>
  </w:style>
  <w:style w:type="paragraph" w:customStyle="1" w:styleId="536B48A5B685194BA8E0EDB5EC7B83F5">
    <w:name w:val="536B48A5B685194BA8E0EDB5EC7B83F5"/>
  </w:style>
  <w:style w:type="paragraph" w:customStyle="1" w:styleId="AAF09243749E6E4DA91724F2D1A6229F">
    <w:name w:val="AAF09243749E6E4DA91724F2D1A6229F"/>
  </w:style>
  <w:style w:type="paragraph" w:customStyle="1" w:styleId="0DE599B466071D4AB6D46AFC76444414">
    <w:name w:val="0DE599B466071D4AB6D46AFC76444414"/>
  </w:style>
  <w:style w:type="paragraph" w:customStyle="1" w:styleId="1FC81047F34B2F4CA741142BCE58228C">
    <w:name w:val="1FC81047F34B2F4CA741142BCE58228C"/>
  </w:style>
  <w:style w:type="paragraph" w:customStyle="1" w:styleId="EA365D7A3EA2D1429441DCC026E17D28">
    <w:name w:val="EA365D7A3EA2D1429441DCC026E17D28"/>
  </w:style>
  <w:style w:type="paragraph" w:customStyle="1" w:styleId="F6A071C506919A4BBA434253787B968A">
    <w:name w:val="F6A071C506919A4BBA434253787B968A"/>
  </w:style>
  <w:style w:type="paragraph" w:customStyle="1" w:styleId="A036315069D1EA4E8FE90EC2D02C0CF8">
    <w:name w:val="A036315069D1EA4E8FE90EC2D02C0CF8"/>
  </w:style>
  <w:style w:type="paragraph" w:customStyle="1" w:styleId="E1FEC18CD535DE408615BA3C37F7A28E">
    <w:name w:val="E1FEC18CD535DE408615BA3C37F7A28E"/>
  </w:style>
  <w:style w:type="paragraph" w:customStyle="1" w:styleId="B53646966CA3F348A91E52F4532647B7">
    <w:name w:val="B53646966CA3F348A91E52F4532647B7"/>
  </w:style>
  <w:style w:type="paragraph" w:customStyle="1" w:styleId="39AC3B94AF8002448326D1F2DC95D946">
    <w:name w:val="39AC3B94AF8002448326D1F2DC95D9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526AD-331D-DF4B-B21C-068FC288E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143</TotalTime>
  <Pages>29</Pages>
  <Words>4177</Words>
  <Characters>23814</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Liew</dc:creator>
  <cp:keywords/>
  <dc:description/>
  <cp:lastModifiedBy>Sean Liew</cp:lastModifiedBy>
  <cp:revision>9</cp:revision>
  <dcterms:created xsi:type="dcterms:W3CDTF">2015-11-18T23:48:00Z</dcterms:created>
  <dcterms:modified xsi:type="dcterms:W3CDTF">2015-11-22T23:54:00Z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